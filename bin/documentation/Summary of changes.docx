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7D12D" w14:textId="77777777" w:rsidR="005B13B0" w:rsidRDefault="005B13B0" w:rsidP="005B13B0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5E649CA5" wp14:editId="54DA42C7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3113670" cy="10058400"/>
                <wp:effectExtent l="0" t="0" r="0" b="0"/>
                <wp:wrapNone/>
                <wp:docPr id="2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3670" cy="10058400"/>
                          <a:chOff x="3789165" y="0"/>
                          <a:chExt cx="3113670" cy="7560000"/>
                        </a:xfrm>
                      </wpg:grpSpPr>
                      <wpg:grpSp>
                        <wpg:cNvPr id="3" name="Grupo 3"/>
                        <wpg:cNvGrpSpPr/>
                        <wpg:grpSpPr>
                          <a:xfrm>
                            <a:off x="3789165" y="0"/>
                            <a:ext cx="3113670" cy="7560000"/>
                            <a:chOff x="0" y="0"/>
                            <a:chExt cx="3113670" cy="10058400"/>
                          </a:xfrm>
                        </wpg:grpSpPr>
                        <wps:wsp>
                          <wps:cNvPr id="22" name="Rectángulo 22"/>
                          <wps:cNvSpPr/>
                          <wps:spPr>
                            <a:xfrm>
                              <a:off x="0" y="0"/>
                              <a:ext cx="3113650" cy="10058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AADAD22" w14:textId="77777777" w:rsidR="005B13B0" w:rsidRDefault="005B13B0" w:rsidP="005B13B0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5" name="Rectángulo 25"/>
                          <wps:cNvSpPr/>
                          <wps:spPr>
                            <a:xfrm>
                              <a:off x="0" y="0"/>
                              <a:ext cx="138545" cy="1005840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alpha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78F9481" w14:textId="77777777" w:rsidR="005B13B0" w:rsidRDefault="005B13B0" w:rsidP="005B13B0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3" name="Rectángulo 33"/>
                          <wps:cNvSpPr/>
                          <wps:spPr>
                            <a:xfrm>
                              <a:off x="124691" y="0"/>
                              <a:ext cx="2971800" cy="10058400"/>
                            </a:xfrm>
                            <a:prstGeom prst="rect">
                              <a:avLst/>
                            </a:prstGeom>
                            <a:solidFill>
                              <a:srgbClr val="2F549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2CC58B4" w14:textId="77777777" w:rsidR="005B13B0" w:rsidRDefault="005B13B0" w:rsidP="005B13B0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9" name="Rectángulo 39"/>
                          <wps:cNvSpPr/>
                          <wps:spPr>
                            <a:xfrm>
                              <a:off x="13854" y="0"/>
                              <a:ext cx="3099816" cy="23774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482BF12" w14:textId="77777777" w:rsidR="005B13B0" w:rsidRDefault="005B13B0" w:rsidP="005B13B0">
                                <w:pPr>
                                  <w:spacing w:after="0" w:line="240" w:lineRule="auto"/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z w:val="96"/>
                                  </w:rPr>
                                  <w:t>2021</w:t>
                                </w:r>
                              </w:p>
                            </w:txbxContent>
                          </wps:txbx>
                          <wps:bodyPr spcFirstLastPara="1" wrap="square" lIns="365750" tIns="182875" rIns="182875" bIns="182875" anchor="b" anchorCtr="0">
                            <a:noAutofit/>
                          </wps:bodyPr>
                        </wps:wsp>
                        <wps:wsp>
                          <wps:cNvPr id="40" name="Rectángulo 40"/>
                          <wps:cNvSpPr/>
                          <wps:spPr>
                            <a:xfrm>
                              <a:off x="0" y="6761018"/>
                              <a:ext cx="3089515" cy="28333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7C6B0B" w14:textId="3E3F8FA1" w:rsidR="005B13B0" w:rsidRDefault="005B13B0" w:rsidP="005B13B0">
                                <w:pPr>
                                  <w:spacing w:after="0" w:line="360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z w:val="28"/>
                                  </w:rPr>
                                  <w:t>I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z w:val="28"/>
                                  </w:rPr>
                                  <w:t>ndvelopers</w:t>
                                </w:r>
                                <w:proofErr w:type="spellEnd"/>
                              </w:p>
                              <w:p w14:paraId="31235B8A" w14:textId="3BC3AC9D" w:rsidR="005B13B0" w:rsidRDefault="005B13B0" w:rsidP="005B13B0">
                                <w:pPr>
                                  <w:spacing w:after="0" w:line="360" w:lineRule="auto"/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z w:val="28"/>
                                  </w:rPr>
                                  <w:t>02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z w:val="28"/>
                                  </w:rPr>
                                  <w:t>-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z w:val="28"/>
                                  </w:rPr>
                                  <w:t>05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z w:val="28"/>
                                  </w:rPr>
                                  <w:t>-2021</w:t>
                                </w:r>
                              </w:p>
                            </w:txbxContent>
                          </wps:txbx>
                          <wps:bodyPr spcFirstLastPara="1" wrap="square" lIns="365750" tIns="182875" rIns="182875" bIns="182875" anchor="b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E649CA5" id="Grupo 2" o:spid="_x0000_s1026" style="position:absolute;margin-left:193.95pt;margin-top:0;width:245.15pt;height:11in;z-index:251659264;mso-position-horizontal:right;mso-position-horizontal-relative:page;mso-position-vertical:top;mso-position-vertical-relative:page" coordorigin="37891" coordsize="31136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">
                <v:group id="Grupo 3" o:spid="_x0000_s1027" style="position:absolute;left:37891;width:31137;height:75600" coordsize="31136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rect id="Rectángulo 22" o:spid="_x0000_s1028" style="position:absolute;width:31136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" filled="f" stroked="f">
                    <v:textbox inset="2.53958mm,2.53958mm,2.53958mm,2.53958mm">
                      <w:txbxContent>
                        <w:p w14:paraId="4AADAD22" w14:textId="77777777" w:rsidR="005B13B0" w:rsidRDefault="005B13B0" w:rsidP="005B13B0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ángulo 25" o:spid="_x0000_s1029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" fillcolor="white [3201]" stroked="f">
                    <v:fill opacity="52428f"/>
                    <v:textbox inset="2.53958mm,2.53958mm,2.53958mm,2.53958mm">
                      <w:txbxContent>
                        <w:p w14:paraId="078F9481" w14:textId="77777777" w:rsidR="005B13B0" w:rsidRDefault="005B13B0" w:rsidP="005B13B0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ángulo 33" o:spid="_x0000_s1030" style="position:absolute;left:1246;width:29718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" fillcolor="#2f5496" stroked="f">
                    <v:textbox inset="2.53958mm,2.53958mm,2.53958mm,2.53958mm">
                      <w:txbxContent>
                        <w:p w14:paraId="12CC58B4" w14:textId="77777777" w:rsidR="005B13B0" w:rsidRDefault="005B13B0" w:rsidP="005B13B0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ángulo 39" o:spid="_x0000_s1031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" filled="f" stroked="f">
                    <v:textbox inset="10.1597mm,5.07986mm,5.07986mm,5.07986mm">
                      <w:txbxContent>
                        <w:p w14:paraId="2482BF12" w14:textId="77777777" w:rsidR="005B13B0" w:rsidRDefault="005B13B0" w:rsidP="005B13B0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FFFFFF"/>
                              <w:sz w:val="96"/>
                            </w:rPr>
                            <w:t>2021</w:t>
                          </w:r>
                        </w:p>
                      </w:txbxContent>
                    </v:textbox>
                  </v:rect>
                  <v:rect id="Rectángulo 40" o:spid="_x0000_s1032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" filled="f" stroked="f">
                    <v:textbox inset="10.1597mm,5.07986mm,5.07986mm,5.07986mm">
                      <w:txbxContent>
                        <w:p w14:paraId="257C6B0B" w14:textId="3E3F8FA1" w:rsidR="005B13B0" w:rsidRDefault="005B13B0" w:rsidP="005B13B0">
                          <w:pPr>
                            <w:spacing w:after="0" w:line="360" w:lineRule="auto"/>
                            <w:textDirection w:val="btLr"/>
                          </w:pP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FFFFFF"/>
                              <w:sz w:val="28"/>
                            </w:rPr>
                            <w:t>I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z w:val="28"/>
                            </w:rPr>
                            <w:t>ndvelopers</w:t>
                          </w:r>
                          <w:proofErr w:type="spellEnd"/>
                        </w:p>
                        <w:p w14:paraId="31235B8A" w14:textId="3BC3AC9D" w:rsidR="005B13B0" w:rsidRDefault="005B13B0" w:rsidP="005B13B0">
                          <w:pPr>
                            <w:spacing w:after="0" w:line="360" w:lineRule="auto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FFFFFF"/>
                              <w:sz w:val="28"/>
                            </w:rPr>
                            <w:t>02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z w:val="28"/>
                            </w:rPr>
                            <w:t>-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z w:val="28"/>
                            </w:rPr>
                            <w:t>05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z w:val="28"/>
                            </w:rPr>
                            <w:t>-2021</w:t>
                          </w:r>
                        </w:p>
                      </w:txbxContent>
                    </v:textbox>
                  </v:rect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5440A827" wp14:editId="4F7FD488">
                <wp:simplePos x="0" y="0"/>
                <wp:positionH relativeFrom="page">
                  <wp:align>left</wp:align>
                </wp:positionH>
                <wp:positionV relativeFrom="page">
                  <wp:posOffset>2663190</wp:posOffset>
                </wp:positionV>
                <wp:extent cx="6989445" cy="659130"/>
                <wp:effectExtent l="0" t="0" r="0" b="0"/>
                <wp:wrapNone/>
                <wp:docPr id="465" name="Rectángulo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60803" y="3459960"/>
                          <a:ext cx="6970395" cy="640080"/>
                        </a:xfrm>
                        <a:prstGeom prst="rect">
                          <a:avLst/>
                        </a:prstGeom>
                        <a:solidFill>
                          <a:schemeClr val="dk1"/>
                        </a:solidFill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32DCDB6" w14:textId="77777777" w:rsidR="005B13B0" w:rsidRDefault="005B13B0" w:rsidP="005B13B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72"/>
                              </w:rPr>
                              <w:t>SUMMARY OF CHANGES</w:t>
                            </w:r>
                          </w:p>
                        </w:txbxContent>
                      </wps:txbx>
                      <wps:bodyPr spcFirstLastPara="1" wrap="square" lIns="182875" tIns="45700" rIns="18287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40A827" id="Rectángulo 465" o:spid="_x0000_s1033" style="position:absolute;margin-left:0;margin-top:209.7pt;width:550.35pt;height:51.9pt;z-index:251660288;visibility:visible;mso-wrap-style:square;mso-wrap-distance-left:9pt;mso-wrap-distance-top:0;mso-wrap-distance-right:9pt;mso-wrap-distance-bottom:0;mso-position-horizontal:left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" fillcolor="black [3200]" strokecolor="black [3200]" strokeweight="1.5pt">
                <v:stroke startarrowwidth="narrow" startarrowlength="short" endarrowwidth="narrow" endarrowlength="short"/>
                <v:textbox inset="5.07986mm,1.2694mm,5.07986mm,1.2694mm">
                  <w:txbxContent>
                    <w:p w14:paraId="032DCDB6" w14:textId="77777777" w:rsidR="005B13B0" w:rsidRDefault="005B13B0" w:rsidP="005B13B0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FFFFFF"/>
                          <w:sz w:val="72"/>
                        </w:rPr>
                        <w:t>SUMMARY OF CHANGES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2EA0803E" w14:textId="77777777" w:rsidR="005B13B0" w:rsidRDefault="005B13B0" w:rsidP="005B13B0">
      <w:r>
        <w:br w:type="page"/>
      </w:r>
    </w:p>
    <w:sdt>
      <w:sdtPr>
        <w:id w:val="-81039891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595959" w:themeColor="text1" w:themeTint="A6"/>
          <w:sz w:val="22"/>
          <w:szCs w:val="22"/>
          <w:lang w:eastAsia="en-US"/>
        </w:rPr>
      </w:sdtEndPr>
      <w:sdtContent>
        <w:p w14:paraId="4BC9358F" w14:textId="6175A02B" w:rsidR="000E0CC1" w:rsidRPr="002D721C" w:rsidRDefault="000E0CC1" w:rsidP="000E0CC1">
          <w:pPr>
            <w:pStyle w:val="TtuloTDC"/>
            <w:jc w:val="center"/>
            <w:rPr>
              <w:b/>
              <w:bCs/>
              <w:color w:val="auto"/>
              <w:sz w:val="40"/>
              <w:szCs w:val="40"/>
              <w:u w:val="single"/>
            </w:rPr>
          </w:pPr>
          <w:r w:rsidRPr="002D721C">
            <w:rPr>
              <w:b/>
              <w:bCs/>
              <w:color w:val="auto"/>
              <w:sz w:val="40"/>
              <w:szCs w:val="40"/>
              <w:u w:val="single"/>
            </w:rPr>
            <w:t>Índice</w:t>
          </w:r>
        </w:p>
        <w:p w14:paraId="4D1E2739" w14:textId="60DE71C1" w:rsidR="000E0CC1" w:rsidRDefault="000E0CC1">
          <w:pPr>
            <w:pStyle w:val="TDC1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867299" w:history="1">
            <w:r w:rsidRPr="000173B9">
              <w:rPr>
                <w:rStyle w:val="Hipervnculo"/>
                <w:noProof/>
              </w:rPr>
              <w:t>CAMBIOS VISUALES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_Toc70867299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38F06" w14:textId="535D7CCB" w:rsidR="000E0CC1" w:rsidRDefault="000E0CC1">
          <w:pPr>
            <w:pStyle w:val="TDC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es-ES"/>
            </w:rPr>
          </w:pPr>
          <w:hyperlink w:anchor="_Toc70867300" w:history="1">
            <w:r w:rsidRPr="000173B9">
              <w:rPr>
                <w:rStyle w:val="Hipervnculo"/>
                <w:noProof/>
              </w:rPr>
              <w:t>Cambio En la vista de detalles del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_Toc70867300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2A071" w14:textId="3FB0A221" w:rsidR="000E0CC1" w:rsidRDefault="000E0CC1">
          <w:pPr>
            <w:pStyle w:val="TDC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es-ES"/>
            </w:rPr>
          </w:pPr>
          <w:hyperlink w:anchor="_Toc70867301" w:history="1">
            <w:r w:rsidRPr="000173B9">
              <w:rPr>
                <w:rStyle w:val="Hipervnculo"/>
                <w:noProof/>
              </w:rPr>
              <w:t>Cambio En la vista de FAQ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_Toc70867301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1B88F" w14:textId="69727A9C" w:rsidR="000E0CC1" w:rsidRDefault="000E0CC1">
          <w:pPr>
            <w:pStyle w:val="TDC1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es-ES"/>
            </w:rPr>
          </w:pPr>
          <w:hyperlink w:anchor="_Toc70867302" w:history="1">
            <w:r w:rsidRPr="000173B9">
              <w:rPr>
                <w:rStyle w:val="Hipervnculo"/>
                <w:noProof/>
              </w:rPr>
              <w:t>CAMBIOS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_Toc70867302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237EA" w14:textId="41A7F8F3" w:rsidR="000E0CC1" w:rsidRDefault="000E0CC1">
          <w:pPr>
            <w:pStyle w:val="TDC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es-ES"/>
            </w:rPr>
          </w:pPr>
          <w:hyperlink w:anchor="_Toc70867303" w:history="1">
            <w:r w:rsidRPr="000173B9">
              <w:rPr>
                <w:rStyle w:val="Hipervnculo"/>
                <w:noProof/>
              </w:rPr>
              <w:t>Añadido botón para seguir a un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_Toc70867303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7F06A" w14:textId="2F6648A9" w:rsidR="000E0CC1" w:rsidRDefault="000E0CC1">
          <w:pPr>
            <w:pStyle w:val="TDC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es-ES"/>
            </w:rPr>
          </w:pPr>
          <w:hyperlink w:anchor="_Toc70867304" w:history="1">
            <w:r w:rsidRPr="000173B9">
              <w:rPr>
                <w:rStyle w:val="Hipervnculo"/>
                <w:noProof/>
              </w:rPr>
              <w:t>Modificación y borrado de reviews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_Toc70867304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ED545" w14:textId="20D4F965" w:rsidR="000E0CC1" w:rsidRDefault="000E0CC1">
          <w:pPr>
            <w:pStyle w:val="TDC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es-ES"/>
            </w:rPr>
          </w:pPr>
          <w:hyperlink w:anchor="_Toc70867305" w:history="1">
            <w:r w:rsidRPr="000173B9">
              <w:rPr>
                <w:rStyle w:val="Hipervnculo"/>
                <w:noProof/>
              </w:rPr>
              <w:t>Listado de juegos seguidos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_Toc70867305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88BD6" w14:textId="5840B155" w:rsidR="000E0CC1" w:rsidRDefault="000E0CC1">
          <w:pPr>
            <w:pStyle w:val="TDC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es-ES"/>
            </w:rPr>
          </w:pPr>
          <w:hyperlink w:anchor="_Toc70867306" w:history="1">
            <w:r w:rsidRPr="000173B9">
              <w:rPr>
                <w:rStyle w:val="Hipervnculo"/>
                <w:noProof/>
              </w:rPr>
              <w:t>Creada Vista de estadísticas del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_Toc70867306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96D6E" w14:textId="07710865" w:rsidR="000E0CC1" w:rsidRDefault="000E0CC1">
          <w:pPr>
            <w:pStyle w:val="TDC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es-ES"/>
            </w:rPr>
          </w:pPr>
          <w:hyperlink w:anchor="_Toc70867307" w:history="1">
            <w:r w:rsidRPr="000173B9">
              <w:rPr>
                <w:rStyle w:val="Hipervnculo"/>
                <w:noProof/>
              </w:rPr>
              <w:t>Implementado Buscador de videojuegos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_Toc70867307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7E2E3" w14:textId="276DD0D6" w:rsidR="000E0CC1" w:rsidRDefault="000E0CC1">
          <w:pPr>
            <w:pStyle w:val="TDC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es-ES"/>
            </w:rPr>
          </w:pPr>
          <w:hyperlink w:anchor="_Toc70867308" w:history="1">
            <w:r w:rsidRPr="000173B9">
              <w:rPr>
                <w:rStyle w:val="Hipervnculo"/>
                <w:noProof/>
              </w:rPr>
              <w:t>Añadido campos en el registro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_Toc70867308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7F4B4" w14:textId="6CDD3EC5" w:rsidR="000E0CC1" w:rsidRDefault="000E0CC1">
          <w:pPr>
            <w:pStyle w:val="TDC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es-ES"/>
            </w:rPr>
          </w:pPr>
          <w:hyperlink w:anchor="_Toc70867309" w:history="1">
            <w:r w:rsidRPr="000173B9">
              <w:rPr>
                <w:rStyle w:val="Hipervnculo"/>
                <w:noProof/>
              </w:rPr>
              <w:t>Añadido campos en el forulario de Videojuegos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_Toc70867309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3A038" w14:textId="26BBC46F" w:rsidR="000E0CC1" w:rsidRDefault="000E0CC1">
          <w:pPr>
            <w:pStyle w:val="TDC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es-ES"/>
            </w:rPr>
          </w:pPr>
          <w:hyperlink w:anchor="_Toc70867310" w:history="1">
            <w:r w:rsidRPr="000173B9">
              <w:rPr>
                <w:rStyle w:val="Hipervnculo"/>
                <w:noProof/>
              </w:rPr>
              <w:t>Mejorada la comprobación de contraseñas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_Toc70867310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63D84" w14:textId="3C4EA41E" w:rsidR="000E0CC1" w:rsidRDefault="000E0CC1">
          <w:pPr>
            <w:pStyle w:val="TDC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es-ES"/>
            </w:rPr>
          </w:pPr>
          <w:hyperlink w:anchor="_Toc70867311" w:history="1">
            <w:r w:rsidRPr="000173B9">
              <w:rPr>
                <w:rStyle w:val="Hipervnculo"/>
                <w:noProof/>
              </w:rPr>
              <w:t>Filtro de spam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_Toc70867311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2BB21" w14:textId="2A559B98" w:rsidR="000E0CC1" w:rsidRDefault="000E0CC1">
          <w:pPr>
            <w:pStyle w:val="TDC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es-ES"/>
            </w:rPr>
          </w:pPr>
          <w:hyperlink w:anchor="_Toc70867312" w:history="1">
            <w:r w:rsidRPr="000173B9">
              <w:rPr>
                <w:rStyle w:val="Hipervnculo"/>
                <w:noProof/>
              </w:rPr>
              <w:t>Barra de subida de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_Toc70867312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1DA72" w14:textId="329AF113" w:rsidR="000E0CC1" w:rsidRDefault="000E0CC1">
          <w:pPr>
            <w:pStyle w:val="TDC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es-ES"/>
            </w:rPr>
          </w:pPr>
          <w:hyperlink w:anchor="_Toc70867313" w:history="1">
            <w:r w:rsidRPr="000173B9">
              <w:rPr>
                <w:rStyle w:val="Hipervnculo"/>
                <w:noProof/>
              </w:rPr>
              <w:t>Modificar y eliminar publicaciones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_Toc70867313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63230" w14:textId="2949303A" w:rsidR="000E0CC1" w:rsidRDefault="000E0CC1">
          <w:pPr>
            <w:pStyle w:val="TDC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es-ES"/>
            </w:rPr>
          </w:pPr>
          <w:hyperlink w:anchor="_Toc70867314" w:history="1">
            <w:r w:rsidRPr="000173B9">
              <w:rPr>
                <w:rStyle w:val="Hipervnculo"/>
                <w:noProof/>
              </w:rPr>
              <w:t>Aplicar oferta a videojuego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_Toc70867314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02F22" w14:textId="6A5AE48B" w:rsidR="000E0CC1" w:rsidRDefault="000E0CC1">
          <w:pPr>
            <w:pStyle w:val="TDC1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es-ES"/>
            </w:rPr>
          </w:pPr>
          <w:hyperlink w:anchor="_Toc70867315" w:history="1">
            <w:r w:rsidRPr="000173B9">
              <w:rPr>
                <w:rStyle w:val="Hipervnculo"/>
                <w:noProof/>
              </w:rPr>
              <w:t>Cambios Funcionales para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_Toc70867315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D0111" w14:textId="57B90024" w:rsidR="000E0CC1" w:rsidRDefault="000E0CC1">
          <w:pPr>
            <w:pStyle w:val="TDC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es-ES"/>
            </w:rPr>
          </w:pPr>
          <w:hyperlink w:anchor="_Toc70867316" w:history="1">
            <w:r w:rsidRPr="000173B9">
              <w:rPr>
                <w:rStyle w:val="Hipervnculo"/>
                <w:noProof/>
              </w:rPr>
              <w:t>Creada Vista de estadísticas del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_Toc70867316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CCFA4" w14:textId="7B9EE195" w:rsidR="000E0CC1" w:rsidRDefault="000E0CC1">
          <w:r>
            <w:rPr>
              <w:b/>
              <w:bCs/>
            </w:rPr>
            <w:fldChar w:fldCharType="end"/>
          </w:r>
        </w:p>
      </w:sdtContent>
    </w:sdt>
    <w:p w14:paraId="06F9204F" w14:textId="7B775EC9" w:rsidR="00C6554A" w:rsidRDefault="00C6554A" w:rsidP="00871A53">
      <w:pPr>
        <w:jc w:val="center"/>
        <w:rPr>
          <w:rFonts w:ascii="Times New Roman" w:hAnsi="Times New Roman" w:cs="Times New Roman"/>
          <w:noProof/>
          <w:lang w:bidi="es-ES"/>
        </w:rPr>
      </w:pPr>
      <w:r w:rsidRPr="00871A53">
        <w:rPr>
          <w:rFonts w:ascii="Times New Roman" w:hAnsi="Times New Roman" w:cs="Times New Roman"/>
          <w:noProof/>
          <w:lang w:bidi="es-ES"/>
        </w:rPr>
        <w:br w:type="page"/>
      </w:r>
    </w:p>
    <w:p w14:paraId="1EFC10F7" w14:textId="77777777" w:rsidR="00871A53" w:rsidRDefault="00871A53" w:rsidP="00871A53">
      <w:pPr>
        <w:pStyle w:val="Ttulo1"/>
        <w:rPr>
          <w:noProof/>
          <w:color w:val="00505C" w:themeColor="accent1" w:themeShade="80"/>
        </w:rPr>
      </w:pPr>
      <w:bookmarkStart w:id="0" w:name="_Toc70867299"/>
      <w:r w:rsidRPr="00871A53">
        <w:rPr>
          <w:noProof/>
          <w:color w:val="00505C" w:themeColor="accent1" w:themeShade="80"/>
        </w:rPr>
        <w:lastRenderedPageBreak/>
        <w:t>C</w:t>
      </w:r>
      <w:r>
        <w:rPr>
          <w:noProof/>
          <w:color w:val="00505C" w:themeColor="accent1" w:themeShade="80"/>
        </w:rPr>
        <w:t>AMBIOS VISUALES</w:t>
      </w:r>
      <w:bookmarkEnd w:id="0"/>
    </w:p>
    <w:p w14:paraId="3DACD863" w14:textId="77777777" w:rsidR="00871A53" w:rsidRDefault="00871A53" w:rsidP="00871A53">
      <w:pPr>
        <w:pStyle w:val="Ttulo1"/>
        <w:rPr>
          <w:noProof/>
          <w:color w:val="00505C" w:themeColor="accent1" w:themeShade="80"/>
        </w:rPr>
      </w:pPr>
    </w:p>
    <w:p w14:paraId="1E592C0D" w14:textId="2158A600" w:rsidR="00C6554A" w:rsidRPr="00277C77" w:rsidRDefault="00381C44" w:rsidP="00277C77">
      <w:pPr>
        <w:pStyle w:val="Ttulo2"/>
        <w:rPr>
          <w:noProof/>
        </w:rPr>
      </w:pPr>
      <w:bookmarkStart w:id="1" w:name="_Toc70867300"/>
      <w:r>
        <w:rPr>
          <w:noProof/>
        </w:rPr>
        <w:t xml:space="preserve">Cambio </w:t>
      </w:r>
      <w:r w:rsidR="001E1F39">
        <w:rPr>
          <w:noProof/>
        </w:rPr>
        <w:t>En la vista de detalles del usuario</w:t>
      </w:r>
      <w:bookmarkEnd w:id="1"/>
    </w:p>
    <w:p w14:paraId="1A739554" w14:textId="3C23A287" w:rsidR="00C6554A" w:rsidRDefault="001E1F39" w:rsidP="00102815">
      <w:pPr>
        <w:jc w:val="both"/>
        <w:rPr>
          <w:noProof/>
        </w:rPr>
      </w:pPr>
      <w:r>
        <w:rPr>
          <w:noProof/>
        </w:rPr>
        <w:t>Se han añadido algunos datos de interés a la vista de detalles de usuario como el número de seguidores y de seguidos.</w:t>
      </w:r>
    </w:p>
    <w:p w14:paraId="63D2CEC8" w14:textId="01944A69" w:rsidR="00381C44" w:rsidRPr="00D440FC" w:rsidRDefault="003E0436" w:rsidP="00381C44">
      <w:pPr>
        <w:pStyle w:val="Listaconvietas"/>
        <w:numPr>
          <w:ilvl w:val="0"/>
          <w:numId w:val="0"/>
        </w:numPr>
        <w:ind w:left="720" w:hanging="360"/>
        <w:rPr>
          <w:rFonts w:ascii="Times New Roman" w:hAnsi="Times New Roman" w:cs="Times New Roman"/>
          <w:noProof/>
        </w:rPr>
      </w:pPr>
      <w:r w:rsidRPr="00D440FC">
        <w:rPr>
          <w:rFonts w:ascii="Times New Roman" w:hAnsi="Times New Roman" w:cs="Times New Roman"/>
          <w:noProof/>
        </w:rPr>
        <w:t xml:space="preserve">Sprint </w:t>
      </w:r>
      <w:r w:rsidR="00D440FC">
        <w:rPr>
          <w:rFonts w:ascii="Times New Roman" w:hAnsi="Times New Roman" w:cs="Times New Roman"/>
          <w:noProof/>
        </w:rPr>
        <w:t>2</w:t>
      </w:r>
      <w:r w:rsidR="00381C44" w:rsidRPr="00D440FC">
        <w:rPr>
          <w:rFonts w:ascii="Times New Roman" w:hAnsi="Times New Roman" w:cs="Times New Roman"/>
          <w:noProof/>
        </w:rPr>
        <w:t>:</w:t>
      </w:r>
    </w:p>
    <w:p w14:paraId="7D4BAF84" w14:textId="71F12F67" w:rsidR="00381C44" w:rsidRDefault="00D440FC" w:rsidP="00381C44">
      <w:pPr>
        <w:pStyle w:val="Listaconvietas"/>
        <w:numPr>
          <w:ilvl w:val="0"/>
          <w:numId w:val="0"/>
        </w:numPr>
        <w:ind w:left="720" w:hanging="360"/>
        <w:rPr>
          <w:noProof/>
        </w:rPr>
      </w:pPr>
      <w:r>
        <w:rPr>
          <w:noProof/>
        </w:rPr>
        <w:drawing>
          <wp:inline distT="0" distB="0" distL="0" distR="0" wp14:anchorId="4CB4749C" wp14:editId="4B1AA4D4">
            <wp:extent cx="5274310" cy="2967187"/>
            <wp:effectExtent l="0" t="0" r="2540" b="5080"/>
            <wp:docPr id="50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1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BBC04E" w14:textId="3E68A4DE" w:rsidR="00A94795" w:rsidRPr="00D440FC" w:rsidRDefault="003E0436" w:rsidP="00381C44">
      <w:pPr>
        <w:pStyle w:val="Listaconvietas"/>
        <w:numPr>
          <w:ilvl w:val="0"/>
          <w:numId w:val="0"/>
        </w:numPr>
        <w:ind w:left="720" w:hanging="360"/>
        <w:rPr>
          <w:rFonts w:ascii="Times New Roman" w:hAnsi="Times New Roman" w:cs="Times New Roman"/>
          <w:noProof/>
        </w:rPr>
      </w:pPr>
      <w:r w:rsidRPr="00D440FC">
        <w:rPr>
          <w:rFonts w:ascii="Times New Roman" w:hAnsi="Times New Roman" w:cs="Times New Roman"/>
          <w:noProof/>
        </w:rPr>
        <w:t xml:space="preserve">Sprint </w:t>
      </w:r>
      <w:r w:rsidR="00D440FC" w:rsidRPr="00D440FC">
        <w:rPr>
          <w:rFonts w:ascii="Times New Roman" w:hAnsi="Times New Roman" w:cs="Times New Roman"/>
          <w:noProof/>
        </w:rPr>
        <w:t>3</w:t>
      </w:r>
      <w:r w:rsidR="00A94795" w:rsidRPr="00D440FC">
        <w:rPr>
          <w:rFonts w:ascii="Times New Roman" w:hAnsi="Times New Roman" w:cs="Times New Roman"/>
          <w:noProof/>
        </w:rPr>
        <w:t>:</w:t>
      </w:r>
    </w:p>
    <w:p w14:paraId="7EFAF15B" w14:textId="236ADA99" w:rsidR="00A94795" w:rsidRDefault="00D440FC" w:rsidP="00381C44">
      <w:pPr>
        <w:pStyle w:val="Listaconvietas"/>
        <w:numPr>
          <w:ilvl w:val="0"/>
          <w:numId w:val="0"/>
        </w:numPr>
        <w:ind w:left="720" w:hanging="360"/>
        <w:rPr>
          <w:noProof/>
        </w:rPr>
      </w:pPr>
      <w:r>
        <w:rPr>
          <w:noProof/>
        </w:rPr>
        <w:drawing>
          <wp:inline distT="0" distB="0" distL="0" distR="0" wp14:anchorId="558CA377" wp14:editId="79C205F1">
            <wp:extent cx="5276850" cy="296227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2636D" w14:textId="0F1CFE24" w:rsidR="00A94795" w:rsidRDefault="00A94795" w:rsidP="00871A53">
      <w:pPr>
        <w:rPr>
          <w:noProof/>
        </w:rPr>
      </w:pPr>
    </w:p>
    <w:p w14:paraId="7BBDF1BC" w14:textId="7F4CCCD5" w:rsidR="009956D5" w:rsidRPr="00277C77" w:rsidRDefault="009956D5" w:rsidP="009956D5">
      <w:pPr>
        <w:pStyle w:val="Ttulo2"/>
        <w:rPr>
          <w:noProof/>
        </w:rPr>
      </w:pPr>
      <w:bookmarkStart w:id="2" w:name="_Toc70867301"/>
      <w:r>
        <w:rPr>
          <w:noProof/>
        </w:rPr>
        <w:lastRenderedPageBreak/>
        <w:t xml:space="preserve">Cambio En la vista de </w:t>
      </w:r>
      <w:r>
        <w:rPr>
          <w:noProof/>
        </w:rPr>
        <w:t>FAQ</w:t>
      </w:r>
      <w:bookmarkEnd w:id="2"/>
    </w:p>
    <w:p w14:paraId="664E5D94" w14:textId="1E6C4D9D" w:rsidR="009956D5" w:rsidRDefault="009956D5" w:rsidP="00871A53">
      <w:pPr>
        <w:rPr>
          <w:noProof/>
        </w:rPr>
      </w:pPr>
      <w:r>
        <w:rPr>
          <w:noProof/>
        </w:rPr>
        <w:t>Se ha añadido un campo concreto en la vista de FAQ con respecto a l</w:t>
      </w:r>
      <w:r w:rsidR="00B2240F">
        <w:rPr>
          <w:noProof/>
        </w:rPr>
        <w:t>os términos y condiciones y la política de privacidad de Indvelopers</w:t>
      </w:r>
      <w:r w:rsidR="007E69C4">
        <w:rPr>
          <w:noProof/>
        </w:rPr>
        <w:t>.</w:t>
      </w:r>
    </w:p>
    <w:p w14:paraId="14BF6436" w14:textId="0D742BE9" w:rsidR="007E69C4" w:rsidRDefault="007E69C4" w:rsidP="007E69C4">
      <w:pPr>
        <w:pStyle w:val="Listaconvietas"/>
        <w:numPr>
          <w:ilvl w:val="0"/>
          <w:numId w:val="0"/>
        </w:numPr>
        <w:rPr>
          <w:rFonts w:ascii="Times New Roman" w:hAnsi="Times New Roman" w:cs="Times New Roman"/>
          <w:noProof/>
        </w:rPr>
      </w:pPr>
      <w:r w:rsidRPr="00D440FC">
        <w:rPr>
          <w:rFonts w:ascii="Times New Roman" w:hAnsi="Times New Roman" w:cs="Times New Roman"/>
          <w:noProof/>
        </w:rPr>
        <w:t xml:space="preserve">Sprint </w:t>
      </w:r>
      <w:r>
        <w:rPr>
          <w:rFonts w:ascii="Times New Roman" w:hAnsi="Times New Roman" w:cs="Times New Roman"/>
          <w:noProof/>
        </w:rPr>
        <w:t>2</w:t>
      </w:r>
      <w:r w:rsidRPr="00D440FC">
        <w:rPr>
          <w:rFonts w:ascii="Times New Roman" w:hAnsi="Times New Roman" w:cs="Times New Roman"/>
          <w:noProof/>
        </w:rPr>
        <w:t>:</w:t>
      </w:r>
    </w:p>
    <w:p w14:paraId="3CC53747" w14:textId="01E695A8" w:rsidR="007E69C4" w:rsidRDefault="00B34FFE" w:rsidP="007E69C4">
      <w:pPr>
        <w:pStyle w:val="Listaconvietas"/>
        <w:numPr>
          <w:ilvl w:val="0"/>
          <w:numId w:val="0"/>
        </w:numPr>
        <w:rPr>
          <w:rFonts w:ascii="Times New Roman" w:hAnsi="Times New Roman" w:cs="Times New Roman"/>
          <w:noProof/>
        </w:rPr>
      </w:pPr>
      <w:r w:rsidRPr="00BC701B">
        <w:rPr>
          <w:noProof/>
        </w:rPr>
        <w:drawing>
          <wp:inline distT="0" distB="0" distL="0" distR="0" wp14:anchorId="0607F466" wp14:editId="254D5066">
            <wp:extent cx="5274310" cy="2763520"/>
            <wp:effectExtent l="0" t="0" r="254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3576" w14:textId="30E40E35" w:rsidR="007E69C4" w:rsidRPr="00D440FC" w:rsidRDefault="007E69C4" w:rsidP="007E69C4">
      <w:pPr>
        <w:pStyle w:val="Listaconvietas"/>
        <w:numPr>
          <w:ilvl w:val="0"/>
          <w:numId w:val="0"/>
        </w:numPr>
        <w:rPr>
          <w:rFonts w:ascii="Times New Roman" w:hAnsi="Times New Roman" w:cs="Times New Roman"/>
          <w:noProof/>
        </w:rPr>
      </w:pPr>
      <w:r w:rsidRPr="00D440FC">
        <w:rPr>
          <w:rFonts w:ascii="Times New Roman" w:hAnsi="Times New Roman" w:cs="Times New Roman"/>
          <w:noProof/>
        </w:rPr>
        <w:t xml:space="preserve">Sprint </w:t>
      </w:r>
      <w:r>
        <w:rPr>
          <w:rFonts w:ascii="Times New Roman" w:hAnsi="Times New Roman" w:cs="Times New Roman"/>
          <w:noProof/>
        </w:rPr>
        <w:t>3</w:t>
      </w:r>
      <w:r w:rsidR="00B34FFE">
        <w:rPr>
          <w:rFonts w:ascii="Times New Roman" w:hAnsi="Times New Roman" w:cs="Times New Roman"/>
          <w:noProof/>
        </w:rPr>
        <w:drawing>
          <wp:inline distT="0" distB="0" distL="0" distR="0" wp14:anchorId="20571429" wp14:editId="4C2B36D9">
            <wp:extent cx="5276850" cy="2962275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40FC">
        <w:rPr>
          <w:rFonts w:ascii="Times New Roman" w:hAnsi="Times New Roman" w:cs="Times New Roman"/>
          <w:noProof/>
        </w:rPr>
        <w:t>:</w:t>
      </w:r>
    </w:p>
    <w:p w14:paraId="467E29BE" w14:textId="77777777" w:rsidR="007E69C4" w:rsidRPr="00D440FC" w:rsidRDefault="007E69C4" w:rsidP="007E69C4">
      <w:pPr>
        <w:pStyle w:val="Listaconvietas"/>
        <w:numPr>
          <w:ilvl w:val="0"/>
          <w:numId w:val="0"/>
        </w:numPr>
        <w:rPr>
          <w:rFonts w:ascii="Times New Roman" w:hAnsi="Times New Roman" w:cs="Times New Roman"/>
          <w:noProof/>
        </w:rPr>
      </w:pPr>
    </w:p>
    <w:p w14:paraId="3BEA47BE" w14:textId="77777777" w:rsidR="007E69C4" w:rsidRDefault="007E69C4" w:rsidP="00871A53">
      <w:pPr>
        <w:rPr>
          <w:noProof/>
        </w:rPr>
      </w:pPr>
    </w:p>
    <w:p w14:paraId="1948EA37" w14:textId="2FF424EA" w:rsidR="00871A53" w:rsidRPr="00106B79" w:rsidRDefault="00871A53" w:rsidP="00106B79">
      <w:pPr>
        <w:pStyle w:val="Ttulo1"/>
        <w:rPr>
          <w:noProof/>
          <w:color w:val="00505C" w:themeColor="accent1" w:themeShade="80"/>
        </w:rPr>
      </w:pPr>
      <w:bookmarkStart w:id="3" w:name="_Toc70867302"/>
      <w:r w:rsidRPr="00871A53">
        <w:rPr>
          <w:noProof/>
          <w:color w:val="00505C" w:themeColor="accent1" w:themeShade="80"/>
        </w:rPr>
        <w:lastRenderedPageBreak/>
        <w:t>CAMBIOS FUNCIONALES</w:t>
      </w:r>
      <w:bookmarkEnd w:id="3"/>
    </w:p>
    <w:p w14:paraId="6E080F70" w14:textId="1228DA54" w:rsidR="00871A53" w:rsidRDefault="000E0CC1" w:rsidP="00871A53">
      <w:pPr>
        <w:pStyle w:val="Ttulo2"/>
        <w:rPr>
          <w:noProof/>
        </w:rPr>
      </w:pPr>
      <w:bookmarkStart w:id="4" w:name="_Toc70867303"/>
      <w:r>
        <w:rPr>
          <w:noProof/>
        </w:rPr>
        <w:t>A</w:t>
      </w:r>
      <w:r w:rsidR="00871A53">
        <w:rPr>
          <w:noProof/>
        </w:rPr>
        <w:t>ñadi</w:t>
      </w:r>
      <w:r w:rsidR="00106B79">
        <w:rPr>
          <w:noProof/>
        </w:rPr>
        <w:t>do</w:t>
      </w:r>
      <w:r w:rsidR="00E41427">
        <w:rPr>
          <w:noProof/>
        </w:rPr>
        <w:t xml:space="preserve"> </w:t>
      </w:r>
      <w:r w:rsidR="00106B79">
        <w:rPr>
          <w:noProof/>
        </w:rPr>
        <w:t>botón para seguir a un usuario</w:t>
      </w:r>
      <w:bookmarkEnd w:id="4"/>
    </w:p>
    <w:p w14:paraId="4282FBB9" w14:textId="704C2537" w:rsidR="00871A53" w:rsidRDefault="00871A53" w:rsidP="00102815">
      <w:pPr>
        <w:rPr>
          <w:noProof/>
        </w:rPr>
      </w:pPr>
      <w:r>
        <w:rPr>
          <w:noProof/>
        </w:rPr>
        <w:t xml:space="preserve">Se ha añadido la posibilidad de </w:t>
      </w:r>
      <w:r w:rsidR="00E41427">
        <w:rPr>
          <w:noProof/>
        </w:rPr>
        <w:t xml:space="preserve">seguir a un usuario. Para ello, hay que pulsar el botón </w:t>
      </w:r>
      <w:r w:rsidR="00661163">
        <w:rPr>
          <w:noProof/>
        </w:rPr>
        <w:t xml:space="preserve">verde </w:t>
      </w:r>
      <w:r w:rsidR="00E41427">
        <w:rPr>
          <w:noProof/>
        </w:rPr>
        <w:t>correspondiente desde la vista de un juego de ese usuario.</w:t>
      </w:r>
    </w:p>
    <w:p w14:paraId="0D4086A6" w14:textId="1C17D693" w:rsidR="00661163" w:rsidRPr="00D440FC" w:rsidRDefault="00661163" w:rsidP="00411D5C">
      <w:pPr>
        <w:pStyle w:val="Listaconvietas"/>
        <w:numPr>
          <w:ilvl w:val="0"/>
          <w:numId w:val="0"/>
        </w:numPr>
        <w:rPr>
          <w:rFonts w:ascii="Times New Roman" w:hAnsi="Times New Roman" w:cs="Times New Roman"/>
          <w:noProof/>
        </w:rPr>
      </w:pPr>
      <w:r w:rsidRPr="00D440FC">
        <w:rPr>
          <w:rFonts w:ascii="Times New Roman" w:hAnsi="Times New Roman" w:cs="Times New Roman"/>
          <w:noProof/>
        </w:rPr>
        <w:t xml:space="preserve">Sprint </w:t>
      </w:r>
      <w:r>
        <w:rPr>
          <w:rFonts w:ascii="Times New Roman" w:hAnsi="Times New Roman" w:cs="Times New Roman"/>
          <w:noProof/>
        </w:rPr>
        <w:t>2</w:t>
      </w:r>
      <w:r w:rsidRPr="00D440FC">
        <w:rPr>
          <w:rFonts w:ascii="Times New Roman" w:hAnsi="Times New Roman" w:cs="Times New Roman"/>
          <w:noProof/>
        </w:rPr>
        <w:t>:</w:t>
      </w:r>
      <w:r>
        <w:rPr>
          <w:rFonts w:ascii="Times New Roman" w:hAnsi="Times New Roman" w:cs="Times New Roman"/>
          <w:noProof/>
        </w:rPr>
        <w:t xml:space="preserve"> No existía esa posibilidad.</w:t>
      </w:r>
    </w:p>
    <w:p w14:paraId="3B8C37AC" w14:textId="343CAB96" w:rsidR="00661163" w:rsidRDefault="00661163" w:rsidP="00411D5C">
      <w:pPr>
        <w:pStyle w:val="Listaconvietas"/>
        <w:numPr>
          <w:ilvl w:val="0"/>
          <w:numId w:val="0"/>
        </w:numPr>
        <w:rPr>
          <w:rFonts w:ascii="Times New Roman" w:hAnsi="Times New Roman" w:cs="Times New Roman"/>
          <w:noProof/>
        </w:rPr>
      </w:pPr>
      <w:r w:rsidRPr="00D440FC">
        <w:rPr>
          <w:rFonts w:ascii="Times New Roman" w:hAnsi="Times New Roman" w:cs="Times New Roman"/>
          <w:noProof/>
        </w:rPr>
        <w:t>Sprint 3:</w:t>
      </w:r>
    </w:p>
    <w:p w14:paraId="168F7608" w14:textId="3C004F86" w:rsidR="00661163" w:rsidRPr="00D440FC" w:rsidRDefault="00661163" w:rsidP="00661163">
      <w:pPr>
        <w:pStyle w:val="Listaconvietas"/>
        <w:numPr>
          <w:ilvl w:val="0"/>
          <w:numId w:val="0"/>
        </w:numPr>
        <w:ind w:left="720" w:hanging="36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BFD5292" wp14:editId="7EF5EFE0">
            <wp:extent cx="5276850" cy="1285875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199A3" w14:textId="367FDD2E" w:rsidR="00911C04" w:rsidRDefault="00911C04" w:rsidP="00277C77"/>
    <w:p w14:paraId="6254F4D1" w14:textId="77777777" w:rsidR="00911C04" w:rsidRDefault="00911C04" w:rsidP="00277C77"/>
    <w:p w14:paraId="39F21A7F" w14:textId="13C25972" w:rsidR="00277C77" w:rsidRDefault="00661163" w:rsidP="00277C77">
      <w:pPr>
        <w:pStyle w:val="Ttulo2"/>
        <w:rPr>
          <w:noProof/>
        </w:rPr>
      </w:pPr>
      <w:bookmarkStart w:id="5" w:name="_Hlk70861787"/>
      <w:bookmarkStart w:id="6" w:name="_Toc70867304"/>
      <w:r>
        <w:rPr>
          <w:noProof/>
        </w:rPr>
        <w:t>Modificación y borrado de reviews</w:t>
      </w:r>
      <w:bookmarkEnd w:id="5"/>
      <w:bookmarkEnd w:id="6"/>
    </w:p>
    <w:p w14:paraId="17EF4BD0" w14:textId="788B5671" w:rsidR="00277C77" w:rsidRDefault="00661163" w:rsidP="00102815">
      <w:pPr>
        <w:jc w:val="both"/>
        <w:rPr>
          <w:noProof/>
        </w:rPr>
      </w:pPr>
      <w:r>
        <w:rPr>
          <w:noProof/>
        </w:rPr>
        <w:t>Se ha dado la posibilidad de permitir a los usuarios modificar y eliminar sus reviews.</w:t>
      </w:r>
    </w:p>
    <w:p w14:paraId="56051CEE" w14:textId="4871FA00" w:rsidR="00D82EF2" w:rsidRDefault="0076583B" w:rsidP="00411D5C">
      <w:pPr>
        <w:pStyle w:val="Listaconvietas"/>
        <w:numPr>
          <w:ilvl w:val="0"/>
          <w:numId w:val="0"/>
        </w:numPr>
        <w:rPr>
          <w:noProof/>
        </w:rPr>
      </w:pPr>
      <w:r w:rsidRPr="00D440FC">
        <w:rPr>
          <w:rFonts w:ascii="Times New Roman" w:hAnsi="Times New Roman" w:cs="Times New Roman"/>
          <w:noProof/>
        </w:rPr>
        <w:t xml:space="preserve">Sprint </w:t>
      </w:r>
      <w:r w:rsidR="00EA1731">
        <w:rPr>
          <w:rFonts w:ascii="Times New Roman" w:hAnsi="Times New Roman" w:cs="Times New Roman"/>
          <w:noProof/>
        </w:rPr>
        <w:t>2</w:t>
      </w:r>
      <w:r w:rsidRPr="00D440FC">
        <w:rPr>
          <w:rFonts w:ascii="Times New Roman" w:hAnsi="Times New Roman" w:cs="Times New Roman"/>
          <w:noProof/>
        </w:rPr>
        <w:t>:</w:t>
      </w:r>
      <w:r w:rsidR="00EA1731">
        <w:rPr>
          <w:rFonts w:ascii="Times New Roman" w:hAnsi="Times New Roman" w:cs="Times New Roman"/>
          <w:noProof/>
        </w:rPr>
        <w:t xml:space="preserve"> No existía esa posibilidad</w:t>
      </w:r>
      <w:r w:rsidR="00560C51">
        <w:rPr>
          <w:rFonts w:ascii="Times New Roman" w:hAnsi="Times New Roman" w:cs="Times New Roman"/>
          <w:noProof/>
        </w:rPr>
        <w:t>.</w:t>
      </w:r>
    </w:p>
    <w:p w14:paraId="746BEEDD" w14:textId="6A125796" w:rsidR="00277C77" w:rsidRPr="00EA1731" w:rsidRDefault="00EA1731" w:rsidP="00411D5C">
      <w:pPr>
        <w:pStyle w:val="Listaconvietas"/>
        <w:numPr>
          <w:ilvl w:val="0"/>
          <w:numId w:val="0"/>
        </w:numPr>
        <w:rPr>
          <w:rFonts w:ascii="Times New Roman" w:hAnsi="Times New Roman" w:cs="Times New Roman"/>
          <w:noProof/>
        </w:rPr>
      </w:pPr>
      <w:r w:rsidRPr="00D440FC">
        <w:rPr>
          <w:rFonts w:ascii="Times New Roman" w:hAnsi="Times New Roman" w:cs="Times New Roman"/>
          <w:noProof/>
        </w:rPr>
        <w:t>Sprint 3:</w:t>
      </w:r>
    </w:p>
    <w:p w14:paraId="21FDA9EA" w14:textId="0132E932" w:rsidR="00EA1731" w:rsidRDefault="00EA1731" w:rsidP="00277C77">
      <w:r>
        <w:rPr>
          <w:noProof/>
        </w:rPr>
        <w:drawing>
          <wp:inline distT="0" distB="0" distL="0" distR="0" wp14:anchorId="7C10409F" wp14:editId="5D860E82">
            <wp:extent cx="5276850" cy="60960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8D4C5" w14:textId="77777777" w:rsidR="00EA1731" w:rsidRDefault="00EA1731" w:rsidP="00277C77"/>
    <w:p w14:paraId="70284275" w14:textId="3AE0D904" w:rsidR="00EA1731" w:rsidRDefault="00EA1731" w:rsidP="00EA1731">
      <w:pPr>
        <w:pStyle w:val="Ttulo2"/>
        <w:rPr>
          <w:noProof/>
        </w:rPr>
      </w:pPr>
      <w:bookmarkStart w:id="7" w:name="_Toc70867305"/>
      <w:r>
        <w:rPr>
          <w:noProof/>
        </w:rPr>
        <w:t>Listado de juegos seguidos</w:t>
      </w:r>
      <w:bookmarkEnd w:id="7"/>
    </w:p>
    <w:p w14:paraId="44BF75F0" w14:textId="77777777" w:rsidR="00560C51" w:rsidRDefault="00560C51" w:rsidP="00560C51">
      <w:pPr>
        <w:jc w:val="both"/>
        <w:rPr>
          <w:noProof/>
        </w:rPr>
      </w:pPr>
      <w:r>
        <w:t>Añadida una nueva vista en la pestaña de “</w:t>
      </w:r>
      <w:proofErr w:type="spellStart"/>
      <w:r>
        <w:t>Games</w:t>
      </w:r>
      <w:proofErr w:type="spellEnd"/>
      <w:r>
        <w:t>” para ver los juegos de los usuarios seguidos.</w:t>
      </w:r>
    </w:p>
    <w:p w14:paraId="52600948" w14:textId="4101650F" w:rsidR="00560C51" w:rsidRPr="00560C51" w:rsidRDefault="00560C51" w:rsidP="00411D5C">
      <w:pPr>
        <w:rPr>
          <w:rFonts w:ascii="Times New Roman" w:hAnsi="Times New Roman" w:cs="Times New Roman"/>
          <w:noProof/>
        </w:rPr>
      </w:pPr>
      <w:r w:rsidRPr="00D440FC">
        <w:rPr>
          <w:rFonts w:ascii="Times New Roman" w:hAnsi="Times New Roman" w:cs="Times New Roman"/>
          <w:noProof/>
        </w:rPr>
        <w:t xml:space="preserve">Sprint </w:t>
      </w:r>
      <w:r>
        <w:rPr>
          <w:rFonts w:ascii="Times New Roman" w:hAnsi="Times New Roman" w:cs="Times New Roman"/>
          <w:noProof/>
        </w:rPr>
        <w:t>2</w:t>
      </w:r>
      <w:r w:rsidRPr="00D440FC">
        <w:rPr>
          <w:rFonts w:ascii="Times New Roman" w:hAnsi="Times New Roman" w:cs="Times New Roman"/>
          <w:noProof/>
        </w:rPr>
        <w:t>:</w:t>
      </w:r>
      <w:r>
        <w:rPr>
          <w:rFonts w:ascii="Times New Roman" w:hAnsi="Times New Roman" w:cs="Times New Roman"/>
          <w:noProof/>
        </w:rPr>
        <w:t xml:space="preserve"> No existía esa posibilidad.</w:t>
      </w:r>
    </w:p>
    <w:p w14:paraId="0373A8F7" w14:textId="77777777" w:rsidR="00013C47" w:rsidRDefault="00560C51" w:rsidP="00411D5C">
      <w:pPr>
        <w:rPr>
          <w:rFonts w:ascii="Times New Roman" w:hAnsi="Times New Roman" w:cs="Times New Roman"/>
          <w:noProof/>
        </w:rPr>
      </w:pPr>
      <w:r w:rsidRPr="00D440FC">
        <w:rPr>
          <w:rFonts w:ascii="Times New Roman" w:hAnsi="Times New Roman" w:cs="Times New Roman"/>
          <w:noProof/>
        </w:rPr>
        <w:t xml:space="preserve">Sprint </w:t>
      </w:r>
      <w:r>
        <w:rPr>
          <w:rFonts w:ascii="Times New Roman" w:hAnsi="Times New Roman" w:cs="Times New Roman"/>
          <w:noProof/>
        </w:rPr>
        <w:t>3</w:t>
      </w:r>
      <w:r w:rsidRPr="00D440FC">
        <w:rPr>
          <w:rFonts w:ascii="Times New Roman" w:hAnsi="Times New Roman" w:cs="Times New Roman"/>
          <w:noProof/>
        </w:rPr>
        <w:t>:</w:t>
      </w:r>
    </w:p>
    <w:p w14:paraId="76702CC2" w14:textId="63F9DBD7" w:rsidR="00560C51" w:rsidRDefault="00013C47" w:rsidP="00560C51">
      <w:pPr>
        <w:ind w:firstLine="720"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0462A8" wp14:editId="6D3CDCD1">
            <wp:extent cx="5276850" cy="296227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9DBA2" w14:textId="77777777" w:rsidR="00560C51" w:rsidRDefault="00560C51" w:rsidP="00277C77"/>
    <w:p w14:paraId="39BB5D52" w14:textId="1DABD813" w:rsidR="00D82EF2" w:rsidRDefault="00013C47" w:rsidP="00D82EF2">
      <w:pPr>
        <w:pStyle w:val="Ttulo2"/>
        <w:rPr>
          <w:noProof/>
        </w:rPr>
      </w:pPr>
      <w:bookmarkStart w:id="8" w:name="_Toc70867306"/>
      <w:r>
        <w:rPr>
          <w:noProof/>
        </w:rPr>
        <w:t>Creada Vista de estadísticas del usuario</w:t>
      </w:r>
      <w:bookmarkEnd w:id="8"/>
    </w:p>
    <w:p w14:paraId="63F7DA58" w14:textId="4E1BCBA1" w:rsidR="00D82EF2" w:rsidRDefault="00013C47" w:rsidP="00102815">
      <w:pPr>
        <w:rPr>
          <w:noProof/>
        </w:rPr>
      </w:pPr>
      <w:r>
        <w:rPr>
          <w:noProof/>
        </w:rPr>
        <w:t>Se ha añadido una vista en los detalles del usuario en la que comprobar con datos y gráficos algunas caracterísitcas del mismo.</w:t>
      </w:r>
    </w:p>
    <w:p w14:paraId="7935B8EF" w14:textId="3FA393F6" w:rsidR="00A91E4D" w:rsidRDefault="00013C47" w:rsidP="00013C47">
      <w:pPr>
        <w:rPr>
          <w:noProof/>
        </w:rPr>
      </w:pPr>
      <w:r w:rsidRPr="00D440FC">
        <w:rPr>
          <w:rFonts w:ascii="Times New Roman" w:hAnsi="Times New Roman" w:cs="Times New Roman"/>
          <w:noProof/>
        </w:rPr>
        <w:t xml:space="preserve">Sprint </w:t>
      </w:r>
      <w:r>
        <w:rPr>
          <w:rFonts w:ascii="Times New Roman" w:hAnsi="Times New Roman" w:cs="Times New Roman"/>
          <w:noProof/>
        </w:rPr>
        <w:t>2</w:t>
      </w:r>
      <w:r w:rsidRPr="00D440FC">
        <w:rPr>
          <w:rFonts w:ascii="Times New Roman" w:hAnsi="Times New Roman" w:cs="Times New Roman"/>
          <w:noProof/>
        </w:rPr>
        <w:t>:</w:t>
      </w:r>
      <w:r w:rsidR="003E0436">
        <w:rPr>
          <w:noProof/>
        </w:rPr>
        <w:t xml:space="preserve"> No existía esta vista</w:t>
      </w:r>
      <w:r w:rsidR="008D01BC">
        <w:rPr>
          <w:noProof/>
        </w:rPr>
        <w:t>.</w:t>
      </w:r>
    </w:p>
    <w:p w14:paraId="58F9E9AA" w14:textId="7237ADFE" w:rsidR="00A91E4D" w:rsidRDefault="00013C47" w:rsidP="00013C47">
      <w:pPr>
        <w:rPr>
          <w:noProof/>
        </w:rPr>
      </w:pPr>
      <w:r w:rsidRPr="00D440FC">
        <w:rPr>
          <w:rFonts w:ascii="Times New Roman" w:hAnsi="Times New Roman" w:cs="Times New Roman"/>
          <w:noProof/>
        </w:rPr>
        <w:t xml:space="preserve">Sprint </w:t>
      </w:r>
      <w:r>
        <w:rPr>
          <w:rFonts w:ascii="Times New Roman" w:hAnsi="Times New Roman" w:cs="Times New Roman"/>
          <w:noProof/>
        </w:rPr>
        <w:t>3</w:t>
      </w:r>
      <w:r w:rsidRPr="00D440FC">
        <w:rPr>
          <w:rFonts w:ascii="Times New Roman" w:hAnsi="Times New Roman" w:cs="Times New Roman"/>
          <w:noProof/>
        </w:rPr>
        <w:t>:</w:t>
      </w:r>
      <w:r>
        <w:rPr>
          <w:noProof/>
        </w:rPr>
        <w:drawing>
          <wp:inline distT="0" distB="0" distL="0" distR="0" wp14:anchorId="3B204472" wp14:editId="55A691E4">
            <wp:extent cx="5276850" cy="296227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FCC21" w14:textId="3B0C25E4" w:rsidR="003E0436" w:rsidRDefault="003E0436" w:rsidP="003E0436">
      <w:pPr>
        <w:rPr>
          <w:noProof/>
        </w:rPr>
      </w:pPr>
    </w:p>
    <w:p w14:paraId="7004D9F9" w14:textId="114D5426" w:rsidR="00632653" w:rsidRDefault="00632653" w:rsidP="00632653">
      <w:pPr>
        <w:pStyle w:val="Ttulo2"/>
        <w:rPr>
          <w:noProof/>
        </w:rPr>
      </w:pPr>
      <w:bookmarkStart w:id="9" w:name="_Toc70867307"/>
      <w:r>
        <w:rPr>
          <w:noProof/>
        </w:rPr>
        <w:lastRenderedPageBreak/>
        <w:t>Implementad</w:t>
      </w:r>
      <w:r w:rsidR="00013C47">
        <w:rPr>
          <w:noProof/>
        </w:rPr>
        <w:t>o</w:t>
      </w:r>
      <w:r>
        <w:rPr>
          <w:noProof/>
        </w:rPr>
        <w:t xml:space="preserve"> </w:t>
      </w:r>
      <w:r w:rsidR="00013C47">
        <w:rPr>
          <w:noProof/>
        </w:rPr>
        <w:t>Buscador de videojuegos</w:t>
      </w:r>
      <w:bookmarkEnd w:id="9"/>
    </w:p>
    <w:p w14:paraId="1B2F30D7" w14:textId="5526F608" w:rsidR="00411D5C" w:rsidRDefault="00013C47" w:rsidP="00411D5C">
      <w:pPr>
        <w:jc w:val="both"/>
        <w:rPr>
          <w:noProof/>
        </w:rPr>
      </w:pPr>
      <w:r>
        <w:rPr>
          <w:noProof/>
        </w:rPr>
        <w:t>En la pestaña “Games” se han añadido dos barras de búsqueda para filtrar los juegos por nombre, categoría o precio.</w:t>
      </w:r>
    </w:p>
    <w:p w14:paraId="6E55F4D7" w14:textId="7C717474" w:rsidR="00632653" w:rsidRDefault="00411D5C" w:rsidP="00900D21">
      <w:pPr>
        <w:rPr>
          <w:noProof/>
        </w:rPr>
      </w:pPr>
      <w:r w:rsidRPr="00D440FC">
        <w:rPr>
          <w:rFonts w:ascii="Times New Roman" w:hAnsi="Times New Roman" w:cs="Times New Roman"/>
          <w:noProof/>
        </w:rPr>
        <w:t xml:space="preserve">Sprint </w:t>
      </w:r>
      <w:r>
        <w:rPr>
          <w:rFonts w:ascii="Times New Roman" w:hAnsi="Times New Roman" w:cs="Times New Roman"/>
          <w:noProof/>
        </w:rPr>
        <w:t>2</w:t>
      </w:r>
      <w:r w:rsidRPr="00D440FC">
        <w:rPr>
          <w:rFonts w:ascii="Times New Roman" w:hAnsi="Times New Roman" w:cs="Times New Roman"/>
          <w:noProof/>
        </w:rPr>
        <w:t>:</w:t>
      </w:r>
    </w:p>
    <w:p w14:paraId="19CA8654" w14:textId="30FF5059" w:rsidR="00102815" w:rsidRDefault="009956D5" w:rsidP="003E0436">
      <w:pPr>
        <w:rPr>
          <w:noProof/>
        </w:rPr>
      </w:pPr>
      <w:r>
        <w:rPr>
          <w:noProof/>
        </w:rPr>
        <w:drawing>
          <wp:inline distT="0" distB="0" distL="0" distR="0" wp14:anchorId="4DBA3FA5" wp14:editId="55D8F94A">
            <wp:extent cx="5274310" cy="2497376"/>
            <wp:effectExtent l="0" t="0" r="2540" b="0"/>
            <wp:docPr id="5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3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87BF1B" w14:textId="413B58BE" w:rsidR="00D82EF2" w:rsidRDefault="00411D5C" w:rsidP="00900D21">
      <w:r w:rsidRPr="00D440FC">
        <w:rPr>
          <w:rFonts w:ascii="Times New Roman" w:hAnsi="Times New Roman" w:cs="Times New Roman"/>
          <w:noProof/>
        </w:rPr>
        <w:t xml:space="preserve">Sprint </w:t>
      </w:r>
      <w:r>
        <w:rPr>
          <w:rFonts w:ascii="Times New Roman" w:hAnsi="Times New Roman" w:cs="Times New Roman"/>
          <w:noProof/>
        </w:rPr>
        <w:t>3</w:t>
      </w:r>
      <w:r w:rsidRPr="00D440FC">
        <w:rPr>
          <w:rFonts w:ascii="Times New Roman" w:hAnsi="Times New Roman" w:cs="Times New Roman"/>
          <w:noProof/>
        </w:rPr>
        <w:t>:</w:t>
      </w:r>
      <w:r w:rsidR="009956D5">
        <w:rPr>
          <w:rFonts w:ascii="Times New Roman" w:hAnsi="Times New Roman" w:cs="Times New Roman"/>
          <w:noProof/>
        </w:rPr>
        <w:drawing>
          <wp:inline distT="0" distB="0" distL="0" distR="0" wp14:anchorId="7CF78625" wp14:editId="450739A5">
            <wp:extent cx="5276850" cy="2962275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B47E6" w14:textId="2361FFC6" w:rsidR="00277C77" w:rsidRDefault="00277C77" w:rsidP="00277C77"/>
    <w:p w14:paraId="51B6709B" w14:textId="6360F474" w:rsidR="00632653" w:rsidRDefault="009956D5" w:rsidP="00632653">
      <w:pPr>
        <w:pStyle w:val="Ttulo2"/>
        <w:rPr>
          <w:noProof/>
        </w:rPr>
      </w:pPr>
      <w:bookmarkStart w:id="10" w:name="_Toc70867308"/>
      <w:r>
        <w:rPr>
          <w:noProof/>
        </w:rPr>
        <w:t>Añadido campos en el registro de usuario</w:t>
      </w:r>
      <w:bookmarkEnd w:id="10"/>
    </w:p>
    <w:p w14:paraId="5F0ABE3A" w14:textId="50AD85F6" w:rsidR="00632653" w:rsidRDefault="009956D5" w:rsidP="00102815">
      <w:pPr>
        <w:jc w:val="both"/>
        <w:rPr>
          <w:noProof/>
        </w:rPr>
      </w:pPr>
      <w:r>
        <w:rPr>
          <w:noProof/>
        </w:rPr>
        <w:t>Se han añadido los campos de fecha de nacimiento</w:t>
      </w:r>
      <w:r w:rsidR="00522ABE">
        <w:rPr>
          <w:noProof/>
        </w:rPr>
        <w:t xml:space="preserve"> y una casilla para verificar la conformidad del usuario con respecto a la política de privacidad y los términos y condiciones.</w:t>
      </w:r>
    </w:p>
    <w:p w14:paraId="4AE72768" w14:textId="77777777" w:rsidR="0007329D" w:rsidRDefault="0007329D" w:rsidP="0007329D">
      <w:pPr>
        <w:rPr>
          <w:noProof/>
        </w:rPr>
      </w:pPr>
      <w:r w:rsidRPr="00D440FC">
        <w:rPr>
          <w:rFonts w:ascii="Times New Roman" w:hAnsi="Times New Roman" w:cs="Times New Roman"/>
          <w:noProof/>
        </w:rPr>
        <w:t xml:space="preserve">Sprint </w:t>
      </w:r>
      <w:r>
        <w:rPr>
          <w:rFonts w:ascii="Times New Roman" w:hAnsi="Times New Roman" w:cs="Times New Roman"/>
          <w:noProof/>
        </w:rPr>
        <w:t>2</w:t>
      </w:r>
      <w:r w:rsidRPr="00D440FC">
        <w:rPr>
          <w:rFonts w:ascii="Times New Roman" w:hAnsi="Times New Roman" w:cs="Times New Roman"/>
          <w:noProof/>
        </w:rPr>
        <w:t>:</w:t>
      </w:r>
    </w:p>
    <w:p w14:paraId="721EB3AF" w14:textId="1EE032B1" w:rsidR="009956D5" w:rsidRDefault="009956D5" w:rsidP="00BC701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A057C5B" wp14:editId="14C15483">
            <wp:extent cx="5274310" cy="2478739"/>
            <wp:effectExtent l="0" t="0" r="2540" b="0"/>
            <wp:docPr id="51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7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87192D" w14:textId="7C0E2CDD" w:rsidR="00B95747" w:rsidRDefault="00B95747" w:rsidP="00B95747">
      <w:pPr>
        <w:rPr>
          <w:noProof/>
        </w:rPr>
      </w:pPr>
      <w:r w:rsidRPr="00D440FC">
        <w:rPr>
          <w:rFonts w:ascii="Times New Roman" w:hAnsi="Times New Roman" w:cs="Times New Roman"/>
          <w:noProof/>
        </w:rPr>
        <w:t xml:space="preserve">Sprint </w:t>
      </w:r>
      <w:r>
        <w:rPr>
          <w:rFonts w:ascii="Times New Roman" w:hAnsi="Times New Roman" w:cs="Times New Roman"/>
          <w:noProof/>
        </w:rPr>
        <w:t>3</w:t>
      </w:r>
      <w:r w:rsidRPr="00D440FC">
        <w:rPr>
          <w:rFonts w:ascii="Times New Roman" w:hAnsi="Times New Roman" w:cs="Times New Roman"/>
          <w:noProof/>
        </w:rPr>
        <w:t>:</w:t>
      </w:r>
    </w:p>
    <w:p w14:paraId="578E4BCA" w14:textId="74083861" w:rsidR="00BC701B" w:rsidRDefault="00966682" w:rsidP="00BC701B">
      <w:pPr>
        <w:rPr>
          <w:noProof/>
        </w:rPr>
      </w:pPr>
      <w:r>
        <w:rPr>
          <w:noProof/>
        </w:rPr>
        <w:drawing>
          <wp:inline distT="0" distB="0" distL="0" distR="0" wp14:anchorId="7A86AE28" wp14:editId="03872E4F">
            <wp:extent cx="5276850" cy="2962275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B6F8D" w14:textId="77777777" w:rsidR="00356BB4" w:rsidRDefault="00356BB4" w:rsidP="00356BB4">
      <w:pPr>
        <w:pStyle w:val="Ttulo2"/>
        <w:rPr>
          <w:noProof/>
        </w:rPr>
      </w:pPr>
    </w:p>
    <w:p w14:paraId="5B830EF7" w14:textId="2DAE0685" w:rsidR="00356BB4" w:rsidRDefault="00356BB4" w:rsidP="00356BB4">
      <w:pPr>
        <w:pStyle w:val="Ttulo2"/>
        <w:rPr>
          <w:noProof/>
        </w:rPr>
      </w:pPr>
      <w:bookmarkStart w:id="11" w:name="_Toc70867309"/>
      <w:r>
        <w:rPr>
          <w:noProof/>
        </w:rPr>
        <w:t xml:space="preserve">Añadido campos en el </w:t>
      </w:r>
      <w:r w:rsidR="003B3734">
        <w:rPr>
          <w:noProof/>
        </w:rPr>
        <w:t>forulario</w:t>
      </w:r>
      <w:r>
        <w:rPr>
          <w:noProof/>
        </w:rPr>
        <w:t xml:space="preserve"> de </w:t>
      </w:r>
      <w:r>
        <w:rPr>
          <w:noProof/>
        </w:rPr>
        <w:t>Videojuegos</w:t>
      </w:r>
      <w:bookmarkEnd w:id="11"/>
    </w:p>
    <w:p w14:paraId="4DE206FA" w14:textId="595554B2" w:rsidR="00356BB4" w:rsidRDefault="0029109D" w:rsidP="00356BB4">
      <w:pPr>
        <w:jc w:val="both"/>
        <w:rPr>
          <w:noProof/>
        </w:rPr>
      </w:pPr>
      <w:r>
        <w:rPr>
          <w:noProof/>
        </w:rPr>
        <w:t>Se han añadido los campos de PEGI (Edad mínima para jugar al videojuego) y categoría en el formulario de videojuego</w:t>
      </w:r>
      <w:r w:rsidR="00845478">
        <w:rPr>
          <w:noProof/>
        </w:rPr>
        <w:t>.</w:t>
      </w:r>
    </w:p>
    <w:p w14:paraId="73327836" w14:textId="399F04E2" w:rsidR="00356BB4" w:rsidRDefault="00356BB4" w:rsidP="00356BB4">
      <w:pPr>
        <w:rPr>
          <w:rFonts w:ascii="Times New Roman" w:hAnsi="Times New Roman" w:cs="Times New Roman"/>
          <w:noProof/>
        </w:rPr>
      </w:pPr>
      <w:r w:rsidRPr="00D440FC">
        <w:rPr>
          <w:rFonts w:ascii="Times New Roman" w:hAnsi="Times New Roman" w:cs="Times New Roman"/>
          <w:noProof/>
        </w:rPr>
        <w:t xml:space="preserve">Sprint </w:t>
      </w:r>
      <w:r>
        <w:rPr>
          <w:rFonts w:ascii="Times New Roman" w:hAnsi="Times New Roman" w:cs="Times New Roman"/>
          <w:noProof/>
        </w:rPr>
        <w:t>2</w:t>
      </w:r>
      <w:r w:rsidRPr="00D440FC">
        <w:rPr>
          <w:rFonts w:ascii="Times New Roman" w:hAnsi="Times New Roman" w:cs="Times New Roman"/>
          <w:noProof/>
        </w:rPr>
        <w:t>:</w:t>
      </w:r>
    </w:p>
    <w:p w14:paraId="248B323D" w14:textId="330DDF23" w:rsidR="00845478" w:rsidRDefault="00845478" w:rsidP="00356BB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6360F7E" wp14:editId="68E7F0ED">
            <wp:extent cx="5274310" cy="2489628"/>
            <wp:effectExtent l="0" t="0" r="2540" b="6350"/>
            <wp:docPr id="52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6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6C31F8" w14:textId="77777777" w:rsidR="00356BB4" w:rsidRDefault="00356BB4" w:rsidP="00356BB4">
      <w:pPr>
        <w:rPr>
          <w:noProof/>
        </w:rPr>
      </w:pPr>
      <w:r w:rsidRPr="00D440FC">
        <w:rPr>
          <w:rFonts w:ascii="Times New Roman" w:hAnsi="Times New Roman" w:cs="Times New Roman"/>
          <w:noProof/>
        </w:rPr>
        <w:t xml:space="preserve">Sprint </w:t>
      </w:r>
      <w:r>
        <w:rPr>
          <w:rFonts w:ascii="Times New Roman" w:hAnsi="Times New Roman" w:cs="Times New Roman"/>
          <w:noProof/>
        </w:rPr>
        <w:t>3</w:t>
      </w:r>
      <w:r w:rsidRPr="00D440FC">
        <w:rPr>
          <w:rFonts w:ascii="Times New Roman" w:hAnsi="Times New Roman" w:cs="Times New Roman"/>
          <w:noProof/>
        </w:rPr>
        <w:t>:</w:t>
      </w:r>
    </w:p>
    <w:p w14:paraId="3EC5CB8A" w14:textId="42CF1727" w:rsidR="00356BB4" w:rsidRDefault="00845478" w:rsidP="00356BB4">
      <w:pPr>
        <w:rPr>
          <w:noProof/>
        </w:rPr>
      </w:pPr>
      <w:r>
        <w:rPr>
          <w:noProof/>
        </w:rPr>
        <w:drawing>
          <wp:inline distT="0" distB="0" distL="0" distR="0" wp14:anchorId="36D49343" wp14:editId="63A818DF">
            <wp:extent cx="5270500" cy="2967355"/>
            <wp:effectExtent l="0" t="0" r="6350" b="444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E3BCF" w14:textId="77777777" w:rsidR="00356BB4" w:rsidRDefault="00356BB4" w:rsidP="00356BB4">
      <w:pPr>
        <w:rPr>
          <w:noProof/>
        </w:rPr>
      </w:pPr>
    </w:p>
    <w:p w14:paraId="2B13572F" w14:textId="756930C7" w:rsidR="00BC701B" w:rsidRDefault="00BC701B" w:rsidP="00BC701B">
      <w:pPr>
        <w:rPr>
          <w:noProof/>
        </w:rPr>
      </w:pPr>
    </w:p>
    <w:p w14:paraId="42353D96" w14:textId="5F812678" w:rsidR="00BC701B" w:rsidRDefault="00BC701B" w:rsidP="00BC701B">
      <w:pPr>
        <w:rPr>
          <w:noProof/>
        </w:rPr>
      </w:pPr>
    </w:p>
    <w:p w14:paraId="65146E9B" w14:textId="4F5B0FF1" w:rsidR="00BC701B" w:rsidRDefault="00BC701B" w:rsidP="00BC701B">
      <w:pPr>
        <w:rPr>
          <w:noProof/>
        </w:rPr>
      </w:pPr>
    </w:p>
    <w:p w14:paraId="737F5DE0" w14:textId="78414598" w:rsidR="00BC701B" w:rsidRDefault="00BC701B" w:rsidP="00BC701B">
      <w:pPr>
        <w:rPr>
          <w:noProof/>
        </w:rPr>
      </w:pPr>
    </w:p>
    <w:p w14:paraId="7B17D5B8" w14:textId="5C6EFDA3" w:rsidR="00BC701B" w:rsidRDefault="00BC701B" w:rsidP="00BC701B">
      <w:pPr>
        <w:rPr>
          <w:noProof/>
        </w:rPr>
      </w:pPr>
    </w:p>
    <w:p w14:paraId="2905318E" w14:textId="474AD82C" w:rsidR="00BC701B" w:rsidRDefault="00BC701B" w:rsidP="00BC701B">
      <w:pPr>
        <w:rPr>
          <w:noProof/>
        </w:rPr>
      </w:pPr>
    </w:p>
    <w:p w14:paraId="188F8B23" w14:textId="77777777" w:rsidR="00C8285D" w:rsidRDefault="00C8285D" w:rsidP="00BC701B">
      <w:pPr>
        <w:rPr>
          <w:noProof/>
        </w:rPr>
      </w:pPr>
    </w:p>
    <w:p w14:paraId="2A1CB39D" w14:textId="61521A38" w:rsidR="00BC701B" w:rsidRDefault="00C8285D" w:rsidP="00BC701B">
      <w:pPr>
        <w:pStyle w:val="Ttulo2"/>
        <w:rPr>
          <w:noProof/>
        </w:rPr>
      </w:pPr>
      <w:bookmarkStart w:id="12" w:name="_Toc70867310"/>
      <w:r>
        <w:rPr>
          <w:noProof/>
        </w:rPr>
        <w:lastRenderedPageBreak/>
        <w:t>Mejorada la comprobación de contraseñas de usuario</w:t>
      </w:r>
      <w:bookmarkEnd w:id="12"/>
    </w:p>
    <w:p w14:paraId="36B71E93" w14:textId="2CC2033F" w:rsidR="00BC701B" w:rsidRDefault="00C8285D" w:rsidP="00102815">
      <w:pPr>
        <w:jc w:val="both"/>
        <w:rPr>
          <w:noProof/>
        </w:rPr>
      </w:pPr>
      <w:r>
        <w:rPr>
          <w:noProof/>
        </w:rPr>
        <w:t>Dado los recientes acontecimientos de ciberataque a nuestra página se han incrementado las medidas de seguridad con respecto a la política de contraseñas</w:t>
      </w:r>
    </w:p>
    <w:p w14:paraId="5C2E0C3F" w14:textId="347E7878" w:rsidR="00C8285D" w:rsidRDefault="00C8285D" w:rsidP="00C8285D">
      <w:pPr>
        <w:rPr>
          <w:noProof/>
        </w:rPr>
      </w:pPr>
      <w:r w:rsidRPr="00D440FC">
        <w:rPr>
          <w:rFonts w:ascii="Times New Roman" w:hAnsi="Times New Roman" w:cs="Times New Roman"/>
          <w:noProof/>
        </w:rPr>
        <w:t xml:space="preserve">Sprint </w:t>
      </w:r>
      <w:r w:rsidR="00881ACA">
        <w:rPr>
          <w:rFonts w:ascii="Times New Roman" w:hAnsi="Times New Roman" w:cs="Times New Roman"/>
          <w:noProof/>
        </w:rPr>
        <w:t>2</w:t>
      </w:r>
      <w:r w:rsidRPr="00D440FC">
        <w:rPr>
          <w:rFonts w:ascii="Times New Roman" w:hAnsi="Times New Roman" w:cs="Times New Roman"/>
          <w:noProof/>
        </w:rPr>
        <w:t>:</w:t>
      </w:r>
      <w:r w:rsidR="00881ACA">
        <w:rPr>
          <w:rFonts w:ascii="Times New Roman" w:hAnsi="Times New Roman" w:cs="Times New Roman"/>
          <w:noProof/>
        </w:rPr>
        <w:t xml:space="preserve"> No se realizaba ningún tipo de comprobación en las contraseñas.</w:t>
      </w:r>
    </w:p>
    <w:p w14:paraId="71C62ADE" w14:textId="21A6C2EB" w:rsidR="00881ACA" w:rsidRDefault="00881ACA" w:rsidP="00881ACA">
      <w:pPr>
        <w:rPr>
          <w:noProof/>
        </w:rPr>
      </w:pPr>
      <w:r w:rsidRPr="00D440FC">
        <w:rPr>
          <w:rFonts w:ascii="Times New Roman" w:hAnsi="Times New Roman" w:cs="Times New Roman"/>
          <w:noProof/>
        </w:rPr>
        <w:t xml:space="preserve">Sprint </w:t>
      </w:r>
      <w:r>
        <w:rPr>
          <w:rFonts w:ascii="Times New Roman" w:hAnsi="Times New Roman" w:cs="Times New Roman"/>
          <w:noProof/>
        </w:rPr>
        <w:t>3</w:t>
      </w:r>
      <w:r w:rsidRPr="00D440FC">
        <w:rPr>
          <w:rFonts w:ascii="Times New Roman" w:hAnsi="Times New Roman" w:cs="Times New Roman"/>
          <w:noProof/>
        </w:rPr>
        <w:t>:</w:t>
      </w:r>
      <w:r>
        <w:rPr>
          <w:rFonts w:ascii="Times New Roman" w:hAnsi="Times New Roman" w:cs="Times New Roman"/>
          <w:noProof/>
        </w:rPr>
        <w:t xml:space="preserve"> Se exige que las contraseñas usadas contengan, al menos, 8 caracteres de los cuáles al menos 1 deberá ser un número, una letra mayúscula y una letra minúscula.</w:t>
      </w:r>
    </w:p>
    <w:p w14:paraId="2F7D2FE0" w14:textId="77777777" w:rsidR="002B1707" w:rsidRDefault="002B1707" w:rsidP="009D4C04">
      <w:pPr>
        <w:pStyle w:val="Ttulo2"/>
        <w:rPr>
          <w:noProof/>
        </w:rPr>
      </w:pPr>
    </w:p>
    <w:p w14:paraId="3D476819" w14:textId="6A76CE51" w:rsidR="009D4C04" w:rsidRDefault="002B1707" w:rsidP="009D4C04">
      <w:pPr>
        <w:pStyle w:val="Ttulo2"/>
        <w:rPr>
          <w:noProof/>
        </w:rPr>
      </w:pPr>
      <w:bookmarkStart w:id="13" w:name="_Toc70867311"/>
      <w:r>
        <w:rPr>
          <w:noProof/>
        </w:rPr>
        <w:t>Filtro de spam</w:t>
      </w:r>
      <w:bookmarkEnd w:id="13"/>
    </w:p>
    <w:p w14:paraId="2AAEAB81" w14:textId="35474896" w:rsidR="002B1707" w:rsidRDefault="002B1707" w:rsidP="002B1707">
      <w:pPr>
        <w:jc w:val="both"/>
        <w:rPr>
          <w:noProof/>
        </w:rPr>
      </w:pPr>
      <w:r>
        <w:rPr>
          <w:noProof/>
        </w:rPr>
        <w:t>Dado los recientes acontecimientos de ciberataque a nuestra página se ha</w:t>
      </w:r>
      <w:r>
        <w:rPr>
          <w:noProof/>
        </w:rPr>
        <w:t xml:space="preserve"> creado un diccionario de palabras spam con el objetivo de evitar campos de texto con tales palabras.</w:t>
      </w:r>
    </w:p>
    <w:p w14:paraId="42F4BFB3" w14:textId="4935FD80" w:rsidR="009D4C04" w:rsidRDefault="000E465F" w:rsidP="009D4C04">
      <w:pPr>
        <w:rPr>
          <w:noProof/>
        </w:rPr>
      </w:pPr>
      <w:r w:rsidRPr="00D440FC">
        <w:rPr>
          <w:rFonts w:ascii="Times New Roman" w:hAnsi="Times New Roman" w:cs="Times New Roman"/>
          <w:noProof/>
        </w:rPr>
        <w:t xml:space="preserve">Sprint </w:t>
      </w:r>
      <w:r>
        <w:rPr>
          <w:rFonts w:ascii="Times New Roman" w:hAnsi="Times New Roman" w:cs="Times New Roman"/>
          <w:noProof/>
        </w:rPr>
        <w:t>2</w:t>
      </w:r>
      <w:r w:rsidRPr="00D440FC">
        <w:rPr>
          <w:rFonts w:ascii="Times New Roman" w:hAnsi="Times New Roman" w:cs="Times New Roman"/>
          <w:noProof/>
        </w:rPr>
        <w:t>:</w:t>
      </w:r>
      <w:r>
        <w:rPr>
          <w:rFonts w:ascii="Times New Roman" w:hAnsi="Times New Roman" w:cs="Times New Roman"/>
          <w:noProof/>
        </w:rPr>
        <w:t xml:space="preserve"> </w:t>
      </w:r>
      <w:r>
        <w:rPr>
          <w:noProof/>
        </w:rPr>
        <w:t>No exist</w:t>
      </w:r>
      <w:r w:rsidR="00F244D1">
        <w:rPr>
          <w:noProof/>
        </w:rPr>
        <w:t>ía este diccionario.</w:t>
      </w:r>
    </w:p>
    <w:p w14:paraId="70F4C743" w14:textId="0F4E11D8" w:rsidR="007D1202" w:rsidRDefault="00EB5093" w:rsidP="002441D0">
      <w:pPr>
        <w:rPr>
          <w:noProof/>
        </w:rPr>
      </w:pPr>
      <w:r w:rsidRPr="00D440FC">
        <w:rPr>
          <w:rFonts w:ascii="Times New Roman" w:hAnsi="Times New Roman" w:cs="Times New Roman"/>
          <w:noProof/>
        </w:rPr>
        <w:t xml:space="preserve">Sprint </w:t>
      </w:r>
      <w:r>
        <w:rPr>
          <w:rFonts w:ascii="Times New Roman" w:hAnsi="Times New Roman" w:cs="Times New Roman"/>
          <w:noProof/>
        </w:rPr>
        <w:t>3</w:t>
      </w:r>
      <w:r w:rsidRPr="00D440FC">
        <w:rPr>
          <w:rFonts w:ascii="Times New Roman" w:hAnsi="Times New Roman" w:cs="Times New Roman"/>
          <w:noProof/>
        </w:rPr>
        <w:t>:</w:t>
      </w:r>
      <w:r w:rsidR="002441D0">
        <w:rPr>
          <w:rFonts w:ascii="Times New Roman" w:hAnsi="Times New Roman" w:cs="Times New Roman"/>
          <w:noProof/>
        </w:rPr>
        <w:t xml:space="preserve"> </w:t>
      </w:r>
      <w:r w:rsidR="002441D0">
        <w:rPr>
          <w:noProof/>
        </w:rPr>
        <w:t>Se ha implementado para todos los campos de te</w:t>
      </w:r>
      <w:r w:rsidR="001B4396">
        <w:rPr>
          <w:noProof/>
        </w:rPr>
        <w:t>xto</w:t>
      </w:r>
      <w:r w:rsidR="004541F5">
        <w:rPr>
          <w:noProof/>
        </w:rPr>
        <w:t xml:space="preserve"> de la página</w:t>
      </w:r>
      <w:r w:rsidR="002441D0">
        <w:rPr>
          <w:noProof/>
        </w:rPr>
        <w:t>.</w:t>
      </w:r>
    </w:p>
    <w:p w14:paraId="3D6B4400" w14:textId="47F47CD8" w:rsidR="009330B0" w:rsidRDefault="009330B0" w:rsidP="002441D0">
      <w:pPr>
        <w:rPr>
          <w:noProof/>
        </w:rPr>
      </w:pPr>
    </w:p>
    <w:p w14:paraId="053FC251" w14:textId="399DBB97" w:rsidR="00354757" w:rsidRDefault="00354757" w:rsidP="00354757">
      <w:pPr>
        <w:pStyle w:val="Ttulo2"/>
        <w:rPr>
          <w:noProof/>
        </w:rPr>
      </w:pPr>
      <w:bookmarkStart w:id="14" w:name="_Toc70867312"/>
      <w:r>
        <w:rPr>
          <w:noProof/>
        </w:rPr>
        <w:t>Barra de subida de archivo</w:t>
      </w:r>
      <w:bookmarkEnd w:id="14"/>
    </w:p>
    <w:p w14:paraId="149604B0" w14:textId="53DE10FD" w:rsidR="00F63F68" w:rsidRDefault="00354757" w:rsidP="002441D0">
      <w:pPr>
        <w:rPr>
          <w:noProof/>
        </w:rPr>
      </w:pPr>
      <w:r>
        <w:rPr>
          <w:noProof/>
        </w:rPr>
        <w:t>Se ha añadido una barra de progreso del archivos a la hora de crear videojuegos para saber con exactitud cuando se ha terminado de subir el archivo.</w:t>
      </w:r>
    </w:p>
    <w:p w14:paraId="3FE527DD" w14:textId="12CFE460" w:rsidR="00F63F68" w:rsidRDefault="00F63F68" w:rsidP="00F63F68">
      <w:pPr>
        <w:rPr>
          <w:noProof/>
        </w:rPr>
      </w:pPr>
      <w:r w:rsidRPr="00D440FC">
        <w:rPr>
          <w:rFonts w:ascii="Times New Roman" w:hAnsi="Times New Roman" w:cs="Times New Roman"/>
          <w:noProof/>
        </w:rPr>
        <w:t xml:space="preserve">Sprint </w:t>
      </w:r>
      <w:r>
        <w:rPr>
          <w:rFonts w:ascii="Times New Roman" w:hAnsi="Times New Roman" w:cs="Times New Roman"/>
          <w:noProof/>
        </w:rPr>
        <w:t>2</w:t>
      </w:r>
      <w:r w:rsidRPr="00D440FC">
        <w:rPr>
          <w:rFonts w:ascii="Times New Roman" w:hAnsi="Times New Roman" w:cs="Times New Roman"/>
          <w:noProof/>
        </w:rPr>
        <w:t>:</w:t>
      </w:r>
      <w:r>
        <w:rPr>
          <w:rFonts w:ascii="Times New Roman" w:hAnsi="Times New Roman" w:cs="Times New Roman"/>
          <w:noProof/>
        </w:rPr>
        <w:t xml:space="preserve"> </w:t>
      </w:r>
      <w:r>
        <w:rPr>
          <w:noProof/>
        </w:rPr>
        <w:t>No existía est</w:t>
      </w:r>
      <w:r>
        <w:rPr>
          <w:noProof/>
        </w:rPr>
        <w:t xml:space="preserve">a barra </w:t>
      </w:r>
      <w:r>
        <w:rPr>
          <w:noProof/>
        </w:rPr>
        <w:t>.</w:t>
      </w:r>
    </w:p>
    <w:p w14:paraId="55371C9B" w14:textId="2414128B" w:rsidR="00F63F68" w:rsidRDefault="00F63F68" w:rsidP="00F63F68">
      <w:pPr>
        <w:rPr>
          <w:noProof/>
        </w:rPr>
      </w:pPr>
      <w:r w:rsidRPr="00D440FC">
        <w:rPr>
          <w:rFonts w:ascii="Times New Roman" w:hAnsi="Times New Roman" w:cs="Times New Roman"/>
          <w:noProof/>
        </w:rPr>
        <w:t xml:space="preserve">Sprint </w:t>
      </w:r>
      <w:r>
        <w:rPr>
          <w:rFonts w:ascii="Times New Roman" w:hAnsi="Times New Roman" w:cs="Times New Roman"/>
          <w:noProof/>
        </w:rPr>
        <w:t>3</w:t>
      </w:r>
      <w:r w:rsidRPr="00D440FC">
        <w:rPr>
          <w:rFonts w:ascii="Times New Roman" w:hAnsi="Times New Roman" w:cs="Times New Roman"/>
          <w:noProof/>
        </w:rPr>
        <w:t>:</w:t>
      </w:r>
    </w:p>
    <w:p w14:paraId="093E8E48" w14:textId="581E19C5" w:rsidR="00F63F68" w:rsidRDefault="00044B62" w:rsidP="002441D0">
      <w:pPr>
        <w:rPr>
          <w:noProof/>
        </w:rPr>
      </w:pPr>
      <w:r>
        <w:rPr>
          <w:noProof/>
        </w:rPr>
        <w:drawing>
          <wp:inline distT="0" distB="0" distL="0" distR="0" wp14:anchorId="15CF76F5" wp14:editId="5313470E">
            <wp:extent cx="5270500" cy="2967355"/>
            <wp:effectExtent l="0" t="0" r="6350" b="444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D8411" w14:textId="77777777" w:rsidR="009330B0" w:rsidRDefault="009330B0" w:rsidP="002441D0">
      <w:pPr>
        <w:rPr>
          <w:noProof/>
        </w:rPr>
      </w:pPr>
    </w:p>
    <w:p w14:paraId="7E38494B" w14:textId="56B1C3AB" w:rsidR="00867819" w:rsidRDefault="00867819" w:rsidP="00867819">
      <w:pPr>
        <w:pStyle w:val="Ttulo2"/>
        <w:rPr>
          <w:noProof/>
        </w:rPr>
      </w:pPr>
      <w:bookmarkStart w:id="15" w:name="_Toc70867313"/>
      <w:r>
        <w:rPr>
          <w:noProof/>
        </w:rPr>
        <w:lastRenderedPageBreak/>
        <w:t>Modificar y eliminar publicaciones</w:t>
      </w:r>
      <w:bookmarkEnd w:id="15"/>
    </w:p>
    <w:p w14:paraId="5060C110" w14:textId="289FB373" w:rsidR="00867819" w:rsidRDefault="00867819" w:rsidP="00867819">
      <w:pPr>
        <w:rPr>
          <w:noProof/>
        </w:rPr>
      </w:pPr>
      <w:r>
        <w:rPr>
          <w:noProof/>
        </w:rPr>
        <w:t xml:space="preserve">Se ha añadido </w:t>
      </w:r>
      <w:r>
        <w:rPr>
          <w:noProof/>
        </w:rPr>
        <w:t>la posibilidad de modificar y eliminar publicaciones.</w:t>
      </w:r>
    </w:p>
    <w:p w14:paraId="2ADB59F5" w14:textId="3234BCA8" w:rsidR="00867819" w:rsidRDefault="00867819" w:rsidP="00867819">
      <w:pPr>
        <w:rPr>
          <w:noProof/>
        </w:rPr>
      </w:pPr>
      <w:r w:rsidRPr="00D440FC">
        <w:rPr>
          <w:rFonts w:ascii="Times New Roman" w:hAnsi="Times New Roman" w:cs="Times New Roman"/>
          <w:noProof/>
        </w:rPr>
        <w:t xml:space="preserve">Sprint </w:t>
      </w:r>
      <w:r>
        <w:rPr>
          <w:rFonts w:ascii="Times New Roman" w:hAnsi="Times New Roman" w:cs="Times New Roman"/>
          <w:noProof/>
        </w:rPr>
        <w:t>2</w:t>
      </w:r>
      <w:r w:rsidRPr="00D440FC">
        <w:rPr>
          <w:rFonts w:ascii="Times New Roman" w:hAnsi="Times New Roman" w:cs="Times New Roman"/>
          <w:noProof/>
        </w:rPr>
        <w:t>:</w:t>
      </w:r>
      <w:r>
        <w:rPr>
          <w:rFonts w:ascii="Times New Roman" w:hAnsi="Times New Roman" w:cs="Times New Roman"/>
          <w:noProof/>
        </w:rPr>
        <w:t xml:space="preserve"> </w:t>
      </w:r>
      <w:r>
        <w:rPr>
          <w:noProof/>
        </w:rPr>
        <w:t xml:space="preserve">No existía </w:t>
      </w:r>
      <w:r>
        <w:rPr>
          <w:noProof/>
        </w:rPr>
        <w:t>esta posibilidad.</w:t>
      </w:r>
    </w:p>
    <w:p w14:paraId="3C16C8FF" w14:textId="0A547C68" w:rsidR="00867819" w:rsidRDefault="00867819" w:rsidP="00867819">
      <w:pPr>
        <w:rPr>
          <w:rFonts w:ascii="Times New Roman" w:hAnsi="Times New Roman" w:cs="Times New Roman"/>
          <w:noProof/>
        </w:rPr>
      </w:pPr>
      <w:r w:rsidRPr="00D440FC">
        <w:rPr>
          <w:rFonts w:ascii="Times New Roman" w:hAnsi="Times New Roman" w:cs="Times New Roman"/>
          <w:noProof/>
        </w:rPr>
        <w:t xml:space="preserve">Sprint </w:t>
      </w:r>
      <w:r>
        <w:rPr>
          <w:rFonts w:ascii="Times New Roman" w:hAnsi="Times New Roman" w:cs="Times New Roman"/>
          <w:noProof/>
        </w:rPr>
        <w:t>3</w:t>
      </w:r>
      <w:r w:rsidRPr="00D440FC">
        <w:rPr>
          <w:rFonts w:ascii="Times New Roman" w:hAnsi="Times New Roman" w:cs="Times New Roman"/>
          <w:noProof/>
        </w:rPr>
        <w:t>:</w:t>
      </w:r>
      <w:r>
        <w:rPr>
          <w:rFonts w:ascii="Times New Roman" w:hAnsi="Times New Roman" w:cs="Times New Roman"/>
          <w:noProof/>
        </w:rPr>
        <w:t xml:space="preserve"> </w:t>
      </w:r>
    </w:p>
    <w:p w14:paraId="6635618B" w14:textId="7C983BBB" w:rsidR="000B672E" w:rsidRDefault="000B672E" w:rsidP="00867819">
      <w:pPr>
        <w:rPr>
          <w:noProof/>
        </w:rPr>
      </w:pPr>
      <w:r>
        <w:rPr>
          <w:noProof/>
        </w:rPr>
        <w:drawing>
          <wp:inline distT="0" distB="0" distL="0" distR="0" wp14:anchorId="3F767019" wp14:editId="2870707D">
            <wp:extent cx="5270500" cy="647065"/>
            <wp:effectExtent l="0" t="0" r="6350" b="63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76813" w14:textId="767B131A" w:rsidR="00102815" w:rsidRDefault="00102815" w:rsidP="009D4C04">
      <w:pPr>
        <w:rPr>
          <w:noProof/>
        </w:rPr>
      </w:pPr>
    </w:p>
    <w:p w14:paraId="4F31C20E" w14:textId="42EE6788" w:rsidR="00102815" w:rsidRDefault="00102815" w:rsidP="009D4C04">
      <w:pPr>
        <w:rPr>
          <w:noProof/>
        </w:rPr>
      </w:pPr>
    </w:p>
    <w:p w14:paraId="4F069B15" w14:textId="4B7843D4" w:rsidR="00102815" w:rsidRDefault="00102815" w:rsidP="009D4C04">
      <w:pPr>
        <w:rPr>
          <w:noProof/>
        </w:rPr>
      </w:pPr>
    </w:p>
    <w:p w14:paraId="5FCEF5A1" w14:textId="77777777" w:rsidR="00102815" w:rsidRDefault="00102815" w:rsidP="009D4C04">
      <w:pPr>
        <w:rPr>
          <w:noProof/>
        </w:rPr>
      </w:pPr>
    </w:p>
    <w:p w14:paraId="2EE0B6D6" w14:textId="444B8529" w:rsidR="00662D9B" w:rsidRPr="00662D9B" w:rsidRDefault="00B46647" w:rsidP="00662D9B">
      <w:pPr>
        <w:pStyle w:val="Ttulo2"/>
        <w:rPr>
          <w:rFonts w:ascii="Times New Roman" w:hAnsi="Times New Roman" w:cs="Times New Roman"/>
          <w:noProof/>
          <w:lang w:bidi="es-ES"/>
        </w:rPr>
      </w:pPr>
      <w:bookmarkStart w:id="16" w:name="_Toc70867314"/>
      <w:r>
        <w:rPr>
          <w:noProof/>
        </w:rPr>
        <w:t>Aplicar oferta a videojuego</w:t>
      </w:r>
      <w:bookmarkEnd w:id="16"/>
    </w:p>
    <w:p w14:paraId="1C4C4449" w14:textId="5F33F5D7" w:rsidR="00662D9B" w:rsidRDefault="00B46647" w:rsidP="00B46647">
      <w:pPr>
        <w:jc w:val="both"/>
        <w:rPr>
          <w:noProof/>
        </w:rPr>
      </w:pPr>
      <w:r>
        <w:rPr>
          <w:noProof/>
        </w:rPr>
        <w:t xml:space="preserve">Un usuario puede aplicar una oferta al precio de su videojuego desde la pantalla de editar videojuego </w:t>
      </w:r>
      <w:r w:rsidR="00600A23">
        <w:rPr>
          <w:noProof/>
        </w:rPr>
        <w:t xml:space="preserve">y en su campo correspondiente </w:t>
      </w:r>
      <w:r>
        <w:rPr>
          <w:noProof/>
        </w:rPr>
        <w:t>para que tal precio quede reducido temporalmente.</w:t>
      </w:r>
    </w:p>
    <w:p w14:paraId="355028C7" w14:textId="77777777" w:rsidR="00B46647" w:rsidRDefault="00B46647" w:rsidP="00B46647">
      <w:pPr>
        <w:rPr>
          <w:noProof/>
        </w:rPr>
      </w:pPr>
      <w:r w:rsidRPr="00D440FC">
        <w:rPr>
          <w:rFonts w:ascii="Times New Roman" w:hAnsi="Times New Roman" w:cs="Times New Roman"/>
          <w:noProof/>
        </w:rPr>
        <w:t xml:space="preserve">Sprint </w:t>
      </w:r>
      <w:r>
        <w:rPr>
          <w:rFonts w:ascii="Times New Roman" w:hAnsi="Times New Roman" w:cs="Times New Roman"/>
          <w:noProof/>
        </w:rPr>
        <w:t>2</w:t>
      </w:r>
      <w:r w:rsidRPr="00D440FC">
        <w:rPr>
          <w:rFonts w:ascii="Times New Roman" w:hAnsi="Times New Roman" w:cs="Times New Roman"/>
          <w:noProof/>
        </w:rPr>
        <w:t>:</w:t>
      </w:r>
      <w:r>
        <w:rPr>
          <w:rFonts w:ascii="Times New Roman" w:hAnsi="Times New Roman" w:cs="Times New Roman"/>
          <w:noProof/>
        </w:rPr>
        <w:t xml:space="preserve"> </w:t>
      </w:r>
      <w:r>
        <w:rPr>
          <w:noProof/>
        </w:rPr>
        <w:t>No existía esta posibilidad.</w:t>
      </w:r>
    </w:p>
    <w:p w14:paraId="2C942A3A" w14:textId="2C5AFECB" w:rsidR="00662D9B" w:rsidRDefault="00B46647" w:rsidP="00B46647">
      <w:pPr>
        <w:rPr>
          <w:noProof/>
        </w:rPr>
      </w:pPr>
      <w:r w:rsidRPr="00D440FC">
        <w:rPr>
          <w:rFonts w:ascii="Times New Roman" w:hAnsi="Times New Roman" w:cs="Times New Roman"/>
          <w:noProof/>
        </w:rPr>
        <w:t xml:space="preserve">Sprint </w:t>
      </w:r>
      <w:r>
        <w:rPr>
          <w:rFonts w:ascii="Times New Roman" w:hAnsi="Times New Roman" w:cs="Times New Roman"/>
          <w:noProof/>
        </w:rPr>
        <w:t>3</w:t>
      </w:r>
      <w:r w:rsidRPr="00D440FC">
        <w:rPr>
          <w:rFonts w:ascii="Times New Roman" w:hAnsi="Times New Roman" w:cs="Times New Roman"/>
          <w:noProof/>
        </w:rPr>
        <w:t>:</w:t>
      </w:r>
      <w:r>
        <w:rPr>
          <w:rFonts w:ascii="Times New Roman" w:hAnsi="Times New Roman" w:cs="Times New Roman"/>
          <w:noProof/>
        </w:rPr>
        <w:t xml:space="preserve"> </w:t>
      </w:r>
      <w:r w:rsidR="00600A23">
        <w:rPr>
          <w:noProof/>
        </w:rPr>
        <w:drawing>
          <wp:inline distT="0" distB="0" distL="0" distR="0" wp14:anchorId="1561AD40" wp14:editId="479EA634">
            <wp:extent cx="5270500" cy="673100"/>
            <wp:effectExtent l="0" t="0" r="635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B3EDC" w14:textId="744C4014" w:rsidR="009D4C04" w:rsidRDefault="009D4C04">
      <w:pPr>
        <w:rPr>
          <w:noProof/>
        </w:rPr>
      </w:pPr>
    </w:p>
    <w:p w14:paraId="209C4C54" w14:textId="2728ED09" w:rsidR="00662D9B" w:rsidRDefault="00662D9B">
      <w:pPr>
        <w:rPr>
          <w:noProof/>
        </w:rPr>
      </w:pPr>
    </w:p>
    <w:p w14:paraId="681A46C9" w14:textId="571C38B9" w:rsidR="00662D9B" w:rsidRDefault="00662D9B" w:rsidP="00662D9B">
      <w:pPr>
        <w:pStyle w:val="Ttulo1"/>
        <w:rPr>
          <w:noProof/>
          <w:color w:val="00505C" w:themeColor="accent1" w:themeShade="80"/>
        </w:rPr>
      </w:pPr>
      <w:bookmarkStart w:id="17" w:name="_Toc70867315"/>
      <w:r w:rsidRPr="00662D9B">
        <w:rPr>
          <w:noProof/>
          <w:color w:val="00505C" w:themeColor="accent1" w:themeShade="80"/>
        </w:rPr>
        <w:t>Cambios Funcionales para administrador</w:t>
      </w:r>
      <w:bookmarkEnd w:id="17"/>
    </w:p>
    <w:p w14:paraId="70B90651" w14:textId="4C52C2B6" w:rsidR="00662D9B" w:rsidRPr="00662D9B" w:rsidRDefault="00662D9B" w:rsidP="00102815">
      <w:pPr>
        <w:jc w:val="both"/>
      </w:pPr>
      <w:r>
        <w:t>Hemos creado funcionalidad para administrador, la cual tiene su propio estilo resaltado en la web, de forma que el administrador puede f</w:t>
      </w:r>
      <w:r w:rsidR="00BD5FCE">
        <w:t>á</w:t>
      </w:r>
      <w:r>
        <w:t>cilmente ver cu</w:t>
      </w:r>
      <w:r w:rsidR="00AC3B90">
        <w:t>á</w:t>
      </w:r>
      <w:r>
        <w:t>les son sus funcionalidades exclusivas.</w:t>
      </w:r>
    </w:p>
    <w:p w14:paraId="3908EACF" w14:textId="06112A69" w:rsidR="00FB02D3" w:rsidRDefault="00FB02D3" w:rsidP="00FB02D3">
      <w:pPr>
        <w:pStyle w:val="Ttulo2"/>
        <w:rPr>
          <w:noProof/>
        </w:rPr>
      </w:pPr>
      <w:bookmarkStart w:id="18" w:name="_Toc70867316"/>
      <w:r>
        <w:rPr>
          <w:noProof/>
        </w:rPr>
        <w:t xml:space="preserve">Creada Vista de estadísticas del </w:t>
      </w:r>
      <w:r>
        <w:rPr>
          <w:noProof/>
        </w:rPr>
        <w:t>Administrador</w:t>
      </w:r>
      <w:bookmarkEnd w:id="18"/>
    </w:p>
    <w:p w14:paraId="2624CCA9" w14:textId="3E0D6030" w:rsidR="00FB02D3" w:rsidRDefault="00FB02D3" w:rsidP="00FB02D3">
      <w:pPr>
        <w:rPr>
          <w:noProof/>
        </w:rPr>
      </w:pPr>
      <w:r>
        <w:rPr>
          <w:noProof/>
        </w:rPr>
        <w:t xml:space="preserve">Se ha añadido una vista en los detalles del </w:t>
      </w:r>
      <w:r>
        <w:rPr>
          <w:noProof/>
        </w:rPr>
        <w:t>administrador</w:t>
      </w:r>
      <w:r>
        <w:rPr>
          <w:noProof/>
        </w:rPr>
        <w:t xml:space="preserve"> en la que comprobar con datos y gráficos algunas caracterísitcas del mismo.</w:t>
      </w:r>
    </w:p>
    <w:p w14:paraId="6CCC317B" w14:textId="77777777" w:rsidR="00FB02D3" w:rsidRDefault="00FB02D3" w:rsidP="00FB02D3">
      <w:pPr>
        <w:rPr>
          <w:noProof/>
        </w:rPr>
      </w:pPr>
      <w:r w:rsidRPr="00D440FC">
        <w:rPr>
          <w:rFonts w:ascii="Times New Roman" w:hAnsi="Times New Roman" w:cs="Times New Roman"/>
          <w:noProof/>
        </w:rPr>
        <w:t xml:space="preserve">Sprint </w:t>
      </w:r>
      <w:r>
        <w:rPr>
          <w:rFonts w:ascii="Times New Roman" w:hAnsi="Times New Roman" w:cs="Times New Roman"/>
          <w:noProof/>
        </w:rPr>
        <w:t>2</w:t>
      </w:r>
      <w:r w:rsidRPr="00D440FC">
        <w:rPr>
          <w:rFonts w:ascii="Times New Roman" w:hAnsi="Times New Roman" w:cs="Times New Roman"/>
          <w:noProof/>
        </w:rPr>
        <w:t>:</w:t>
      </w:r>
      <w:r>
        <w:rPr>
          <w:noProof/>
        </w:rPr>
        <w:t xml:space="preserve"> No existía esta vista.</w:t>
      </w:r>
    </w:p>
    <w:p w14:paraId="5A510143" w14:textId="5AB02060" w:rsidR="009F37F8" w:rsidRPr="00662D9B" w:rsidRDefault="00FB02D3" w:rsidP="00FB02D3">
      <w:r w:rsidRPr="00D440FC">
        <w:rPr>
          <w:rFonts w:ascii="Times New Roman" w:hAnsi="Times New Roman" w:cs="Times New Roman"/>
          <w:noProof/>
        </w:rPr>
        <w:lastRenderedPageBreak/>
        <w:t xml:space="preserve">Sprint </w:t>
      </w:r>
      <w:r>
        <w:rPr>
          <w:rFonts w:ascii="Times New Roman" w:hAnsi="Times New Roman" w:cs="Times New Roman"/>
          <w:noProof/>
        </w:rPr>
        <w:t>3</w:t>
      </w:r>
      <w:r w:rsidRPr="00D440FC">
        <w:rPr>
          <w:rFonts w:ascii="Times New Roman" w:hAnsi="Times New Roman" w:cs="Times New Roman"/>
          <w:noProof/>
        </w:rPr>
        <w:t>:</w:t>
      </w:r>
      <w:r w:rsidR="000E0CC1">
        <w:rPr>
          <w:rFonts w:ascii="Times New Roman" w:hAnsi="Times New Roman" w:cs="Times New Roman"/>
          <w:noProof/>
        </w:rPr>
        <w:drawing>
          <wp:inline distT="0" distB="0" distL="0" distR="0" wp14:anchorId="74C82130" wp14:editId="50C2C298">
            <wp:extent cx="5270500" cy="2579370"/>
            <wp:effectExtent l="0" t="0" r="635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F37F8" w:rsidRPr="00662D9B" w:rsidSect="0089714F">
      <w:footerReference w:type="default" r:id="rId26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EF927A" w14:textId="77777777" w:rsidR="00BD3340" w:rsidRDefault="00BD3340" w:rsidP="00C6554A">
      <w:pPr>
        <w:spacing w:before="0" w:after="0" w:line="240" w:lineRule="auto"/>
      </w:pPr>
      <w:r>
        <w:separator/>
      </w:r>
    </w:p>
  </w:endnote>
  <w:endnote w:type="continuationSeparator" w:id="0">
    <w:p w14:paraId="13FA896A" w14:textId="77777777" w:rsidR="00BD3340" w:rsidRDefault="00BD3340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TXinwei">
    <w:charset w:val="86"/>
    <w:family w:val="auto"/>
    <w:pitch w:val="variable"/>
    <w:sig w:usb0="00000001" w:usb1="080F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3A9A9" w14:textId="77777777" w:rsidR="002163EE" w:rsidRDefault="00ED7C44">
    <w:pPr>
      <w:pStyle w:val="Piedepgina"/>
      <w:rPr>
        <w:noProof/>
      </w:rPr>
    </w:pPr>
    <w:r>
      <w:rPr>
        <w:noProof/>
        <w:lang w:bidi="es-ES"/>
      </w:rPr>
      <w:t xml:space="preserve">Página </w:t>
    </w:r>
    <w:r>
      <w:rPr>
        <w:noProof/>
        <w:lang w:bidi="es-ES"/>
      </w:rPr>
      <w:fldChar w:fldCharType="begin"/>
    </w:r>
    <w:r>
      <w:rPr>
        <w:noProof/>
        <w:lang w:bidi="es-ES"/>
      </w:rPr>
      <w:instrText xml:space="preserve"> PAGE  \* Arabic  \* MERGEFORMAT </w:instrText>
    </w:r>
    <w:r>
      <w:rPr>
        <w:noProof/>
        <w:lang w:bidi="es-ES"/>
      </w:rPr>
      <w:fldChar w:fldCharType="separate"/>
    </w:r>
    <w:r w:rsidR="0089714F">
      <w:rPr>
        <w:noProof/>
        <w:lang w:bidi="es-ES"/>
      </w:rPr>
      <w:t>1</w:t>
    </w:r>
    <w:r>
      <w:rPr>
        <w:noProof/>
        <w:lang w:bidi="es-E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DE2F99" w14:textId="77777777" w:rsidR="00BD3340" w:rsidRDefault="00BD3340" w:rsidP="00C6554A">
      <w:pPr>
        <w:spacing w:before="0" w:after="0" w:line="240" w:lineRule="auto"/>
      </w:pPr>
      <w:r>
        <w:separator/>
      </w:r>
    </w:p>
  </w:footnote>
  <w:footnote w:type="continuationSeparator" w:id="0">
    <w:p w14:paraId="01143B30" w14:textId="77777777" w:rsidR="00BD3340" w:rsidRDefault="00BD3340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aconviet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B997B8E"/>
    <w:multiLevelType w:val="hybridMultilevel"/>
    <w:tmpl w:val="7D1C419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A0F6452"/>
    <w:multiLevelType w:val="hybridMultilevel"/>
    <w:tmpl w:val="F3A4985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BF1B77"/>
    <w:multiLevelType w:val="hybridMultilevel"/>
    <w:tmpl w:val="0C044F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004262"/>
    <w:multiLevelType w:val="hybridMultilevel"/>
    <w:tmpl w:val="0A081A3E"/>
    <w:lvl w:ilvl="0" w:tplc="0C0A000F">
      <w:start w:val="1"/>
      <w:numFmt w:val="decimal"/>
      <w:lvlText w:val="%1."/>
      <w:lvlJc w:val="left"/>
      <w:pPr>
        <w:ind w:left="1800" w:hanging="360"/>
      </w:p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726A16A4"/>
    <w:multiLevelType w:val="hybridMultilevel"/>
    <w:tmpl w:val="97CE5C18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6EF7698"/>
    <w:multiLevelType w:val="hybridMultilevel"/>
    <w:tmpl w:val="F3A4985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0C3DA5"/>
    <w:multiLevelType w:val="hybridMultilevel"/>
    <w:tmpl w:val="4CD05C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3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5"/>
  </w:num>
  <w:num w:numId="17">
    <w:abstractNumId w:val="16"/>
  </w:num>
  <w:num w:numId="18">
    <w:abstractNumId w:val="17"/>
  </w:num>
  <w:num w:numId="19">
    <w:abstractNumId w:val="12"/>
  </w:num>
  <w:num w:numId="20">
    <w:abstractNumId w:val="14"/>
  </w:num>
  <w:num w:numId="21">
    <w:abstractNumId w:val="18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C44"/>
    <w:rsid w:val="00013C47"/>
    <w:rsid w:val="00044B62"/>
    <w:rsid w:val="0007329D"/>
    <w:rsid w:val="000B64DE"/>
    <w:rsid w:val="000B672E"/>
    <w:rsid w:val="000E0CC1"/>
    <w:rsid w:val="000E465F"/>
    <w:rsid w:val="00102815"/>
    <w:rsid w:val="00106B79"/>
    <w:rsid w:val="00193166"/>
    <w:rsid w:val="001B4396"/>
    <w:rsid w:val="001E1F39"/>
    <w:rsid w:val="002441D0"/>
    <w:rsid w:val="002554CD"/>
    <w:rsid w:val="00277C77"/>
    <w:rsid w:val="0029109D"/>
    <w:rsid w:val="00293B83"/>
    <w:rsid w:val="002B1707"/>
    <w:rsid w:val="002B4294"/>
    <w:rsid w:val="002D721C"/>
    <w:rsid w:val="00333D0D"/>
    <w:rsid w:val="00354757"/>
    <w:rsid w:val="00354E8F"/>
    <w:rsid w:val="00356BB4"/>
    <w:rsid w:val="00381C44"/>
    <w:rsid w:val="003B3734"/>
    <w:rsid w:val="003D555A"/>
    <w:rsid w:val="003E0436"/>
    <w:rsid w:val="00411D5C"/>
    <w:rsid w:val="00412826"/>
    <w:rsid w:val="004541F5"/>
    <w:rsid w:val="004C049F"/>
    <w:rsid w:val="004C75B1"/>
    <w:rsid w:val="005000E2"/>
    <w:rsid w:val="0051785D"/>
    <w:rsid w:val="00522ABE"/>
    <w:rsid w:val="00526B19"/>
    <w:rsid w:val="00560C51"/>
    <w:rsid w:val="005B13B0"/>
    <w:rsid w:val="00600A23"/>
    <w:rsid w:val="00632653"/>
    <w:rsid w:val="00661163"/>
    <w:rsid w:val="00662D9B"/>
    <w:rsid w:val="00695E98"/>
    <w:rsid w:val="006A3CE7"/>
    <w:rsid w:val="0076583B"/>
    <w:rsid w:val="007D1202"/>
    <w:rsid w:val="007E69C4"/>
    <w:rsid w:val="008210DD"/>
    <w:rsid w:val="00845478"/>
    <w:rsid w:val="00867819"/>
    <w:rsid w:val="00871A53"/>
    <w:rsid w:val="00881ACA"/>
    <w:rsid w:val="008920D3"/>
    <w:rsid w:val="0089714F"/>
    <w:rsid w:val="008D01BC"/>
    <w:rsid w:val="00900D21"/>
    <w:rsid w:val="00911C04"/>
    <w:rsid w:val="00920E56"/>
    <w:rsid w:val="009330B0"/>
    <w:rsid w:val="00966682"/>
    <w:rsid w:val="009679B1"/>
    <w:rsid w:val="00986062"/>
    <w:rsid w:val="009956D5"/>
    <w:rsid w:val="009D4C04"/>
    <w:rsid w:val="009F37F8"/>
    <w:rsid w:val="00A91E4D"/>
    <w:rsid w:val="00A94795"/>
    <w:rsid w:val="00AC3B90"/>
    <w:rsid w:val="00B2240F"/>
    <w:rsid w:val="00B34FFE"/>
    <w:rsid w:val="00B46647"/>
    <w:rsid w:val="00B95747"/>
    <w:rsid w:val="00BC701B"/>
    <w:rsid w:val="00BD3340"/>
    <w:rsid w:val="00BD5FCE"/>
    <w:rsid w:val="00C6554A"/>
    <w:rsid w:val="00C8285D"/>
    <w:rsid w:val="00CB0705"/>
    <w:rsid w:val="00D352A3"/>
    <w:rsid w:val="00D440FC"/>
    <w:rsid w:val="00D82EF2"/>
    <w:rsid w:val="00E41427"/>
    <w:rsid w:val="00EA1731"/>
    <w:rsid w:val="00EB5093"/>
    <w:rsid w:val="00ED7C44"/>
    <w:rsid w:val="00F244D1"/>
    <w:rsid w:val="00F63F68"/>
    <w:rsid w:val="00FB0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7ABEC0"/>
  <w15:chartTrackingRefBased/>
  <w15:docId w15:val="{1AEEB9DF-E6AC-452C-9737-192A327F2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s-E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Ttulo1">
    <w:name w:val="heading 1"/>
    <w:basedOn w:val="Normal"/>
    <w:next w:val="Normal"/>
    <w:link w:val="Ttulo1C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Ttulo2Car">
    <w:name w:val="Título 2 Car"/>
    <w:basedOn w:val="Fuentedeprrafopredeter"/>
    <w:link w:val="Ttulo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Informacindecontacto">
    <w:name w:val="Información de contacto"/>
    <w:basedOn w:val="Normal"/>
    <w:uiPriority w:val="4"/>
    <w:qFormat/>
    <w:rsid w:val="00C6554A"/>
    <w:pPr>
      <w:spacing w:before="0" w:after="0"/>
      <w:jc w:val="center"/>
    </w:pPr>
  </w:style>
  <w:style w:type="paragraph" w:styleId="Listaconvietas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tulo">
    <w:name w:val="Title"/>
    <w:basedOn w:val="Normal"/>
    <w:link w:val="TtuloC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tuloCar">
    <w:name w:val="Título Car"/>
    <w:basedOn w:val="Fuentedeprrafopredeter"/>
    <w:link w:val="Ttulo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tulo">
    <w:name w:val="Subtitle"/>
    <w:basedOn w:val="Normal"/>
    <w:link w:val="SubttuloC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uloCar">
    <w:name w:val="Subtítulo Car"/>
    <w:basedOn w:val="Fuentedeprrafopredeter"/>
    <w:link w:val="Subttulo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Piedepgina">
    <w:name w:val="footer"/>
    <w:basedOn w:val="Normal"/>
    <w:link w:val="PiedepginaC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edepginaCar">
    <w:name w:val="Pie de página Car"/>
    <w:basedOn w:val="Fuentedeprrafopredeter"/>
    <w:link w:val="Piedepgina"/>
    <w:uiPriority w:val="99"/>
    <w:rsid w:val="00C6554A"/>
    <w:rPr>
      <w:caps/>
    </w:rPr>
  </w:style>
  <w:style w:type="paragraph" w:customStyle="1" w:styleId="Foto">
    <w:name w:val="F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Encabezado">
    <w:name w:val="header"/>
    <w:basedOn w:val="Normal"/>
    <w:link w:val="EncabezadoCar"/>
    <w:uiPriority w:val="99"/>
    <w:unhideWhenUsed/>
    <w:rsid w:val="00C6554A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aconnmeros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6554A"/>
    <w:rPr>
      <w:i/>
      <w:iCs/>
      <w:color w:val="007789" w:themeColor="accent1" w:themeShade="BF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554A"/>
    <w:rPr>
      <w:rFonts w:ascii="Segoe UI" w:hAnsi="Segoe UI" w:cs="Segoe UI"/>
      <w:szCs w:val="18"/>
    </w:rPr>
  </w:style>
  <w:style w:type="paragraph" w:styleId="Textodebloque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6554A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6554A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C6554A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6554A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6554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6554A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6554A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6554A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6554A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6554A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ipervnculo">
    <w:name w:val="Hyperlink"/>
    <w:basedOn w:val="Fuentedeprrafopredeter"/>
    <w:uiPriority w:val="99"/>
    <w:unhideWhenUsed/>
    <w:rsid w:val="00C6554A"/>
    <w:rPr>
      <w:color w:val="835D00" w:themeColor="accent3" w:themeShade="80"/>
      <w:u w:val="single"/>
    </w:rPr>
  </w:style>
  <w:style w:type="paragraph" w:styleId="Textomacro">
    <w:name w:val="macro"/>
    <w:link w:val="TextomacroC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6554A"/>
    <w:rPr>
      <w:rFonts w:ascii="Consolas" w:hAnsi="Consolas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C6554A"/>
    <w:rPr>
      <w:color w:val="595959" w:themeColor="text1" w:themeTint="A6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6554A"/>
    <w:rPr>
      <w:rFonts w:ascii="Consolas" w:hAnsi="Consolas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Prrafodelista">
    <w:name w:val="List Paragraph"/>
    <w:basedOn w:val="Normal"/>
    <w:uiPriority w:val="34"/>
    <w:unhideWhenUsed/>
    <w:qFormat/>
    <w:rsid w:val="00381C44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0E0CC1"/>
    <w:pPr>
      <w:spacing w:before="240" w:after="0" w:line="259" w:lineRule="auto"/>
      <w:contextualSpacing w:val="0"/>
      <w:outlineLvl w:val="9"/>
    </w:pPr>
    <w:rPr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E0CC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E0CC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p\AppData\Local\Microsoft\Office\16.0\DTS\es-ES%7bA9EF7710-FF3B-411A-8D95-7555081CC39D%7d\%7b01EEA12A-A213-4A04-839E-1DE362901B8B%7dtf02835058_win32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EB4A96-6D97-4339-8C0F-79DD912C87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{01EEA12A-A213-4A04-839E-1DE362901B8B}tf02835058_win32</Template>
  <TotalTime>377</TotalTime>
  <Pages>12</Pages>
  <Words>845</Words>
  <Characters>4651</Characters>
  <Application>Microsoft Office Word</Application>
  <DocSecurity>0</DocSecurity>
  <Lines>38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 portero</dc:creator>
  <cp:keywords/>
  <dc:description/>
  <cp:lastModifiedBy>davcacrom@alum.us.es</cp:lastModifiedBy>
  <cp:revision>55</cp:revision>
  <dcterms:created xsi:type="dcterms:W3CDTF">2021-04-18T16:42:00Z</dcterms:created>
  <dcterms:modified xsi:type="dcterms:W3CDTF">2021-05-02T16:01:00Z</dcterms:modified>
</cp:coreProperties>
</file>